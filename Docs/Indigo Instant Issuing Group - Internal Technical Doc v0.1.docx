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938644"/>
        <w:docPartObj>
          <w:docPartGallery w:val="Cover Pages"/>
          <w:docPartUnique/>
        </w:docPartObj>
      </w:sdtPr>
      <w:sdtContent>
        <w:p w:rsidR="003B7874" w:rsidRDefault="003B7874" w:rsidP="0005709D">
          <w:pPr>
            <w:spacing w:line="240" w:lineRule="auto"/>
            <w:jc w:val="both"/>
          </w:pPr>
        </w:p>
        <w:tbl>
          <w:tblPr>
            <w:tblW w:w="3100" w:type="pct"/>
            <w:jc w:val="right"/>
            <w:tblBorders>
              <w:top w:val="single" w:sz="36" w:space="0" w:color="1F497D" w:themeColor="text2"/>
              <w:bottom w:val="single" w:sz="36" w:space="0" w:color="1F497D" w:themeColor="text2"/>
              <w:insideH w:val="single" w:sz="36" w:space="0" w:color="1F497D" w:themeColor="text2"/>
              <w:insideV w:val="single" w:sz="36" w:space="0" w:color="9BBB59" w:themeColor="accent3"/>
            </w:tblBorders>
            <w:tblCellMar>
              <w:top w:w="360" w:type="dxa"/>
              <w:left w:w="115" w:type="dxa"/>
              <w:bottom w:w="360" w:type="dxa"/>
              <w:right w:w="115" w:type="dxa"/>
            </w:tblCellMar>
            <w:tblLook w:val="04A0" w:firstRow="1" w:lastRow="0" w:firstColumn="1" w:lastColumn="0" w:noHBand="0" w:noVBand="1"/>
          </w:tblPr>
          <w:tblGrid>
            <w:gridCol w:w="5596"/>
          </w:tblGrid>
          <w:tr w:rsidR="003B7874" w:rsidTr="00CC7A37">
            <w:trPr>
              <w:jc w:val="right"/>
            </w:trPr>
            <w:sdt>
              <w:sdtPr>
                <w:rPr>
                  <w:rFonts w:asciiTheme="majorHAnsi" w:eastAsiaTheme="majorEastAsia" w:hAnsiTheme="majorHAnsi" w:cstheme="majorBidi"/>
                  <w:sz w:val="72"/>
                  <w:szCs w:val="72"/>
                </w:rPr>
                <w:alias w:val="Title"/>
                <w:id w:val="13553149"/>
                <w:dataBinding w:prefixMappings="xmlns:ns0='http://schemas.openxmlformats.org/package/2006/metadata/core-properties' xmlns:ns1='http://purl.org/dc/elements/1.1/'" w:xpath="/ns0:coreProperties[1]/ns1:title[1]" w:storeItemID="{6C3C8BC8-F283-45AE-878A-BAB7291924A1}"/>
                <w:text/>
              </w:sdtPr>
              <w:sdtContent>
                <w:tc>
                  <w:tcPr>
                    <w:tcW w:w="5000" w:type="pct"/>
                  </w:tcPr>
                  <w:p w:rsidR="003B7874" w:rsidRDefault="00F85E99" w:rsidP="00017892">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I</w:t>
                    </w:r>
                    <w:r w:rsidR="00694C34">
                      <w:rPr>
                        <w:rFonts w:asciiTheme="majorHAnsi" w:eastAsiaTheme="majorEastAsia" w:hAnsiTheme="majorHAnsi" w:cstheme="majorBidi"/>
                        <w:sz w:val="72"/>
                        <w:szCs w:val="72"/>
                      </w:rPr>
                      <w:t xml:space="preserve">ndigo </w:t>
                    </w:r>
                    <w:r w:rsidR="00017892">
                      <w:rPr>
                        <w:rFonts w:asciiTheme="majorHAnsi" w:eastAsiaTheme="majorEastAsia" w:hAnsiTheme="majorHAnsi" w:cstheme="majorBidi"/>
                        <w:sz w:val="72"/>
                        <w:szCs w:val="72"/>
                      </w:rPr>
                      <w:t>Instant Issuing</w:t>
                    </w:r>
                    <w:r w:rsidR="00836346">
                      <w:rPr>
                        <w:rFonts w:asciiTheme="majorHAnsi" w:eastAsiaTheme="majorEastAsia" w:hAnsiTheme="majorHAnsi" w:cstheme="majorBidi"/>
                        <w:sz w:val="72"/>
                        <w:szCs w:val="72"/>
                      </w:rPr>
                      <w:t xml:space="preserve"> – Group</w:t>
                    </w:r>
                  </w:p>
                </w:tc>
              </w:sdtContent>
            </w:sdt>
          </w:tr>
          <w:tr w:rsidR="003B7874" w:rsidTr="00CC7A37">
            <w:trPr>
              <w:jc w:val="right"/>
            </w:trPr>
            <w:sdt>
              <w:sdtPr>
                <w:rPr>
                  <w:sz w:val="40"/>
                  <w:szCs w:val="40"/>
                </w:rPr>
                <w:alias w:val="Subtitle"/>
                <w:id w:val="13553153"/>
                <w:dataBinding w:prefixMappings="xmlns:ns0='http://schemas.openxmlformats.org/package/2006/metadata/core-properties' xmlns:ns1='http://purl.org/dc/elements/1.1/'" w:xpath="/ns0:coreProperties[1]/ns1:subject[1]" w:storeItemID="{6C3C8BC8-F283-45AE-878A-BAB7291924A1}"/>
                <w:text/>
              </w:sdtPr>
              <w:sdtContent>
                <w:tc>
                  <w:tcPr>
                    <w:tcW w:w="5000" w:type="pct"/>
                  </w:tcPr>
                  <w:p w:rsidR="003B7874" w:rsidRDefault="00F71131" w:rsidP="00FE1751">
                    <w:pPr>
                      <w:pStyle w:val="NoSpacing"/>
                      <w:jc w:val="both"/>
                      <w:rPr>
                        <w:sz w:val="40"/>
                        <w:szCs w:val="40"/>
                      </w:rPr>
                    </w:pPr>
                    <w:r>
                      <w:rPr>
                        <w:sz w:val="40"/>
                        <w:szCs w:val="40"/>
                        <w:lang w:val="en-ZA"/>
                      </w:rPr>
                      <w:t xml:space="preserve">Internal </w:t>
                    </w:r>
                    <w:r w:rsidR="00FE1751">
                      <w:rPr>
                        <w:sz w:val="40"/>
                        <w:szCs w:val="40"/>
                        <w:lang w:val="en-ZA"/>
                      </w:rPr>
                      <w:t xml:space="preserve">Technical </w:t>
                    </w:r>
                    <w:r>
                      <w:rPr>
                        <w:sz w:val="40"/>
                        <w:szCs w:val="40"/>
                        <w:lang w:val="en-ZA"/>
                      </w:rPr>
                      <w:t>Doc</w:t>
                    </w:r>
                  </w:p>
                </w:tc>
              </w:sdtContent>
            </w:sdt>
          </w:tr>
          <w:tr w:rsidR="00105420" w:rsidTr="00CC7A37">
            <w:trPr>
              <w:jc w:val="right"/>
            </w:trPr>
            <w:sdt>
              <w:sdtPr>
                <w:rPr>
                  <w:rFonts w:ascii="Trebuchet MS" w:hAnsi="Trebuchet MS"/>
                  <w:sz w:val="32"/>
                  <w:szCs w:val="32"/>
                </w:rPr>
                <w:alias w:val="Version"/>
                <w:tag w:val="Version"/>
                <w:id w:val="1766469"/>
              </w:sdtPr>
              <w:sdtContent>
                <w:tc>
                  <w:tcPr>
                    <w:tcW w:w="5000" w:type="pct"/>
                  </w:tcPr>
                  <w:p w:rsidR="00105420" w:rsidRPr="00CB21B9" w:rsidRDefault="00836346" w:rsidP="00836346">
                    <w:pPr>
                      <w:pStyle w:val="NoSpacing"/>
                      <w:jc w:val="both"/>
                      <w:rPr>
                        <w:rFonts w:ascii="Trebuchet MS" w:hAnsi="Trebuchet MS"/>
                        <w:sz w:val="32"/>
                        <w:szCs w:val="32"/>
                      </w:rPr>
                    </w:pPr>
                    <w:r>
                      <w:rPr>
                        <w:rFonts w:ascii="Trebuchet MS" w:hAnsi="Trebuchet MS"/>
                        <w:sz w:val="32"/>
                        <w:szCs w:val="32"/>
                      </w:rPr>
                      <w:t>Indigo release 0.1 DRAFT</w:t>
                    </w:r>
                  </w:p>
                </w:tc>
              </w:sdtContent>
            </w:sdt>
          </w:tr>
        </w:tbl>
        <w:p w:rsidR="003B7874" w:rsidRDefault="003B7874" w:rsidP="0005709D">
          <w:pPr>
            <w:spacing w:line="240" w:lineRule="auto"/>
            <w:jc w:val="both"/>
          </w:pPr>
        </w:p>
        <w:p w:rsidR="003B7874" w:rsidRDefault="003B7874" w:rsidP="0005709D">
          <w:pPr>
            <w:spacing w:line="240" w:lineRule="auto"/>
            <w:jc w:val="both"/>
            <w:sectPr w:rsidR="003B7874" w:rsidSect="007A3D68">
              <w:footerReference w:type="first" r:id="rId8"/>
              <w:pgSz w:w="11906" w:h="16838"/>
              <w:pgMar w:top="1440" w:right="1440" w:bottom="1440" w:left="1440" w:header="708" w:footer="708" w:gutter="0"/>
              <w:cols w:space="708"/>
              <w:titlePg/>
              <w:docGrid w:linePitch="360"/>
            </w:sectPr>
          </w:pPr>
        </w:p>
        <w:p w:rsidR="003E1D59" w:rsidRDefault="003E1D59" w:rsidP="0005709D">
          <w:pPr>
            <w:spacing w:line="240" w:lineRule="auto"/>
            <w:jc w:val="both"/>
            <w:rPr>
              <w:rStyle w:val="Emphasis"/>
              <w:b/>
              <w:i w:val="0"/>
            </w:rPr>
          </w:pPr>
        </w:p>
        <w:p w:rsidR="003E1D59" w:rsidRDefault="003E1D59" w:rsidP="0005709D">
          <w:pPr>
            <w:spacing w:line="240" w:lineRule="auto"/>
            <w:jc w:val="both"/>
            <w:rPr>
              <w:rStyle w:val="Emphasis"/>
              <w:b/>
              <w:i w:val="0"/>
            </w:rPr>
          </w:pPr>
        </w:p>
        <w:p w:rsidR="003E1D59" w:rsidRDefault="003E1D59" w:rsidP="0005709D">
          <w:pPr>
            <w:spacing w:line="240" w:lineRule="auto"/>
            <w:jc w:val="both"/>
            <w:rPr>
              <w:rStyle w:val="Emphasis"/>
              <w:b/>
              <w:i w:val="0"/>
            </w:rPr>
          </w:pPr>
        </w:p>
        <w:p w:rsidR="003E1D59" w:rsidRDefault="003E1D59" w:rsidP="0005709D">
          <w:pPr>
            <w:spacing w:line="240" w:lineRule="auto"/>
            <w:jc w:val="both"/>
            <w:rPr>
              <w:rStyle w:val="Emphasis"/>
              <w:b/>
              <w:i w:val="0"/>
            </w:rPr>
          </w:pPr>
        </w:p>
        <w:p w:rsidR="003E1D59" w:rsidRDefault="003E1D59" w:rsidP="0005709D">
          <w:pPr>
            <w:spacing w:line="240" w:lineRule="auto"/>
            <w:jc w:val="both"/>
            <w:rPr>
              <w:rStyle w:val="Emphasis"/>
              <w:b/>
              <w:i w:val="0"/>
            </w:rPr>
          </w:pPr>
        </w:p>
        <w:p w:rsidR="003E1D59" w:rsidRDefault="003E1D59" w:rsidP="0005709D">
          <w:pPr>
            <w:spacing w:line="240" w:lineRule="auto"/>
            <w:jc w:val="both"/>
            <w:rPr>
              <w:rStyle w:val="Emphasis"/>
              <w:b/>
              <w:i w:val="0"/>
            </w:rPr>
          </w:pPr>
        </w:p>
        <w:p w:rsidR="003E1D59" w:rsidRDefault="003E1D59" w:rsidP="0005709D">
          <w:pPr>
            <w:spacing w:line="240" w:lineRule="auto"/>
            <w:jc w:val="both"/>
            <w:rPr>
              <w:rStyle w:val="Emphasis"/>
              <w:b/>
              <w:i w:val="0"/>
            </w:rPr>
          </w:pPr>
        </w:p>
        <w:p w:rsidR="003E1D59" w:rsidRDefault="003E1D59" w:rsidP="0005709D">
          <w:pPr>
            <w:spacing w:line="240" w:lineRule="auto"/>
            <w:jc w:val="both"/>
            <w:rPr>
              <w:rStyle w:val="Emphasis"/>
              <w:b/>
              <w:i w:val="0"/>
            </w:rPr>
          </w:pPr>
        </w:p>
        <w:p w:rsidR="003E1D59" w:rsidRDefault="003E1D59" w:rsidP="0005709D">
          <w:pPr>
            <w:spacing w:line="240" w:lineRule="auto"/>
            <w:jc w:val="both"/>
            <w:rPr>
              <w:rStyle w:val="Emphasis"/>
              <w:b/>
              <w:i w:val="0"/>
            </w:rPr>
          </w:pPr>
        </w:p>
        <w:p w:rsidR="003E1D59" w:rsidRPr="000A75F9" w:rsidRDefault="003E1D59" w:rsidP="0005709D">
          <w:pPr>
            <w:spacing w:line="240" w:lineRule="auto"/>
            <w:jc w:val="both"/>
            <w:rPr>
              <w:rStyle w:val="Emphasis"/>
              <w:b/>
              <w:i w:val="0"/>
            </w:rPr>
          </w:pPr>
          <w:r w:rsidRPr="000A75F9">
            <w:rPr>
              <w:rStyle w:val="Emphasis"/>
              <w:b/>
            </w:rPr>
            <w:t>Confidentiality</w:t>
          </w:r>
        </w:p>
        <w:p w:rsidR="003E1D59" w:rsidRPr="000A75F9" w:rsidRDefault="003E1D59" w:rsidP="0005709D">
          <w:pPr>
            <w:spacing w:line="240" w:lineRule="auto"/>
            <w:jc w:val="both"/>
            <w:rPr>
              <w:rStyle w:val="Emphasis"/>
              <w:i w:val="0"/>
            </w:rPr>
          </w:pPr>
          <w:r w:rsidRPr="000A75F9">
            <w:rPr>
              <w:rStyle w:val="Emphasis"/>
            </w:rPr>
            <w:t xml:space="preserve">This document is the confidential property of </w:t>
          </w:r>
          <w:proofErr w:type="spellStart"/>
          <w:r w:rsidR="00F106E7" w:rsidRPr="00F106E7">
            <w:rPr>
              <w:rStyle w:val="Emphasis"/>
            </w:rPr>
            <w:t>Veneka</w:t>
          </w:r>
          <w:proofErr w:type="spellEnd"/>
          <w:r w:rsidR="00F106E7" w:rsidRPr="00F106E7">
            <w:rPr>
              <w:rStyle w:val="Emphasis"/>
            </w:rPr>
            <w:t xml:space="preserve"> (Pty) Ltd</w:t>
          </w:r>
          <w:r w:rsidR="00F106E7">
            <w:rPr>
              <w:rStyle w:val="Emphasis"/>
            </w:rPr>
            <w:t xml:space="preserve"> </w:t>
          </w:r>
          <w:r w:rsidRPr="000A75F9">
            <w:rPr>
              <w:rStyle w:val="Emphasis"/>
            </w:rPr>
            <w:t xml:space="preserve">and is supplied under the terms of an agreement with </w:t>
          </w:r>
          <w:proofErr w:type="spellStart"/>
          <w:r>
            <w:rPr>
              <w:rStyle w:val="Emphasis"/>
            </w:rPr>
            <w:t>Veneka</w:t>
          </w:r>
          <w:proofErr w:type="spellEnd"/>
          <w:r w:rsidRPr="000A75F9">
            <w:rPr>
              <w:rStyle w:val="Emphasis"/>
            </w:rPr>
            <w:t xml:space="preserve">. It may not be disclosed or used except as is permitted by the agreement or as may be expressly permitted by </w:t>
          </w:r>
          <w:proofErr w:type="spellStart"/>
          <w:r w:rsidR="00F106E7" w:rsidRPr="00F106E7">
            <w:rPr>
              <w:rStyle w:val="Emphasis"/>
            </w:rPr>
            <w:t>Veneka</w:t>
          </w:r>
          <w:proofErr w:type="spellEnd"/>
          <w:r w:rsidR="00F106E7" w:rsidRPr="00F106E7">
            <w:rPr>
              <w:rStyle w:val="Emphasis"/>
            </w:rPr>
            <w:t xml:space="preserve"> (Pty) Ltd</w:t>
          </w:r>
          <w:r w:rsidRPr="000A75F9">
            <w:rPr>
              <w:rStyle w:val="Emphasis"/>
            </w:rPr>
            <w:t>.</w:t>
          </w:r>
        </w:p>
        <w:p w:rsidR="003E1D59" w:rsidRPr="000A75F9" w:rsidRDefault="003E1D59" w:rsidP="0005709D">
          <w:pPr>
            <w:spacing w:line="240" w:lineRule="auto"/>
            <w:jc w:val="both"/>
            <w:rPr>
              <w:rStyle w:val="Emphasis"/>
              <w:i w:val="0"/>
            </w:rPr>
          </w:pPr>
          <w:r w:rsidRPr="000A75F9">
            <w:rPr>
              <w:rStyle w:val="Emphasis"/>
            </w:rPr>
            <w:t>All registered or unregistered trademarks and service marks are properties of their respective companies and should be treated as such.</w:t>
          </w:r>
        </w:p>
        <w:p w:rsidR="003E1D59" w:rsidRDefault="003E1D59" w:rsidP="0005709D">
          <w:pPr>
            <w:spacing w:line="240" w:lineRule="auto"/>
            <w:jc w:val="both"/>
          </w:pPr>
        </w:p>
        <w:p w:rsidR="003E1D59" w:rsidRDefault="003E1D59" w:rsidP="0005709D">
          <w:pPr>
            <w:spacing w:line="240" w:lineRule="auto"/>
            <w:jc w:val="both"/>
          </w:pPr>
        </w:p>
        <w:p w:rsidR="003E1D59" w:rsidRDefault="003E1D59" w:rsidP="0005709D">
          <w:pPr>
            <w:spacing w:line="240" w:lineRule="auto"/>
            <w:jc w:val="both"/>
            <w:sectPr w:rsidR="003E1D59" w:rsidSect="007A3D68">
              <w:headerReference w:type="even" r:id="rId9"/>
              <w:headerReference w:type="default" r:id="rId10"/>
              <w:footerReference w:type="default" r:id="rId11"/>
              <w:headerReference w:type="first" r:id="rId12"/>
              <w:footerReference w:type="first" r:id="rId13"/>
              <w:pgSz w:w="11906" w:h="16838"/>
              <w:pgMar w:top="1440" w:right="1440" w:bottom="1440" w:left="1440" w:header="708" w:footer="708" w:gutter="0"/>
              <w:cols w:space="708"/>
              <w:docGrid w:linePitch="360"/>
            </w:sectPr>
          </w:pPr>
        </w:p>
        <w:p w:rsidR="00B90AE5" w:rsidRDefault="00B90AE5" w:rsidP="0005709D">
          <w:pPr>
            <w:spacing w:line="240" w:lineRule="auto"/>
            <w:jc w:val="both"/>
          </w:pPr>
        </w:p>
        <w:tbl>
          <w:tblPr>
            <w:tblStyle w:val="LightShading1"/>
            <w:tblW w:w="8267" w:type="dxa"/>
            <w:tblLayout w:type="fixed"/>
            <w:tblLook w:val="0420" w:firstRow="1" w:lastRow="0" w:firstColumn="0" w:lastColumn="0" w:noHBand="0" w:noVBand="1"/>
          </w:tblPr>
          <w:tblGrid>
            <w:gridCol w:w="1242"/>
            <w:gridCol w:w="1944"/>
            <w:gridCol w:w="3592"/>
            <w:gridCol w:w="1489"/>
          </w:tblGrid>
          <w:tr w:rsidR="002C6E31" w:rsidRPr="001A3A20" w:rsidTr="00105420">
            <w:trPr>
              <w:cnfStyle w:val="100000000000" w:firstRow="1" w:lastRow="0" w:firstColumn="0" w:lastColumn="0" w:oddVBand="0" w:evenVBand="0" w:oddHBand="0" w:evenHBand="0" w:firstRowFirstColumn="0" w:firstRowLastColumn="0" w:lastRowFirstColumn="0" w:lastRowLastColumn="0"/>
              <w:trHeight w:val="284"/>
            </w:trPr>
            <w:tc>
              <w:tcPr>
                <w:tcW w:w="1242" w:type="dxa"/>
              </w:tcPr>
              <w:p w:rsidR="00DF2EC6" w:rsidRPr="001A3A20" w:rsidRDefault="00DF2EC6" w:rsidP="0005709D">
                <w:pPr>
                  <w:jc w:val="both"/>
                  <w:rPr>
                    <w:b w:val="0"/>
                  </w:rPr>
                </w:pPr>
                <w:r w:rsidRPr="001A3A20">
                  <w:t>Version.</w:t>
                </w:r>
              </w:p>
            </w:tc>
            <w:tc>
              <w:tcPr>
                <w:tcW w:w="1944" w:type="dxa"/>
              </w:tcPr>
              <w:p w:rsidR="00DF2EC6" w:rsidRPr="001A3A20" w:rsidRDefault="00DF2EC6" w:rsidP="0005709D">
                <w:pPr>
                  <w:jc w:val="both"/>
                  <w:rPr>
                    <w:b w:val="0"/>
                  </w:rPr>
                </w:pPr>
                <w:r w:rsidRPr="001A3A20">
                  <w:t>Author</w:t>
                </w:r>
              </w:p>
            </w:tc>
            <w:tc>
              <w:tcPr>
                <w:tcW w:w="3592" w:type="dxa"/>
              </w:tcPr>
              <w:p w:rsidR="00DF2EC6" w:rsidRPr="001A3A20" w:rsidRDefault="00DF2EC6" w:rsidP="0005709D">
                <w:pPr>
                  <w:jc w:val="both"/>
                  <w:rPr>
                    <w:b w:val="0"/>
                  </w:rPr>
                </w:pPr>
                <w:r w:rsidRPr="001A3A20">
                  <w:t>Changes</w:t>
                </w:r>
              </w:p>
            </w:tc>
            <w:tc>
              <w:tcPr>
                <w:tcW w:w="1489" w:type="dxa"/>
              </w:tcPr>
              <w:p w:rsidR="00DF2EC6" w:rsidRPr="001A3A20" w:rsidRDefault="00DF2EC6" w:rsidP="0005709D">
                <w:pPr>
                  <w:jc w:val="both"/>
                  <w:rPr>
                    <w:b w:val="0"/>
                  </w:rPr>
                </w:pPr>
                <w:r w:rsidRPr="001A3A20">
                  <w:t>Release Date</w:t>
                </w:r>
              </w:p>
            </w:tc>
          </w:tr>
          <w:tr w:rsidR="007D3853" w:rsidRPr="001A3A20" w:rsidTr="00105420">
            <w:trPr>
              <w:cnfStyle w:val="000000100000" w:firstRow="0" w:lastRow="0" w:firstColumn="0" w:lastColumn="0" w:oddVBand="0" w:evenVBand="0" w:oddHBand="1" w:evenHBand="0" w:firstRowFirstColumn="0" w:firstRowLastColumn="0" w:lastRowFirstColumn="0" w:lastRowLastColumn="0"/>
              <w:trHeight w:val="119"/>
            </w:trPr>
            <w:tc>
              <w:tcPr>
                <w:tcW w:w="1242" w:type="dxa"/>
              </w:tcPr>
              <w:p w:rsidR="007D3853" w:rsidRDefault="00836346" w:rsidP="000216B5">
                <w:pPr>
                  <w:jc w:val="both"/>
                </w:pPr>
                <w:r>
                  <w:t>0.1</w:t>
                </w:r>
              </w:p>
            </w:tc>
            <w:tc>
              <w:tcPr>
                <w:tcW w:w="1944" w:type="dxa"/>
              </w:tcPr>
              <w:p w:rsidR="007D3853" w:rsidRDefault="007D3853" w:rsidP="000216B5">
                <w:pPr>
                  <w:jc w:val="both"/>
                </w:pPr>
                <w:r>
                  <w:t>S. Setenane</w:t>
                </w:r>
              </w:p>
            </w:tc>
            <w:tc>
              <w:tcPr>
                <w:tcW w:w="3592" w:type="dxa"/>
              </w:tcPr>
              <w:p w:rsidR="007D3853" w:rsidRDefault="00836346" w:rsidP="000216B5">
                <w:pPr>
                  <w:jc w:val="both"/>
                </w:pPr>
                <w:r>
                  <w:t>Initial Release</w:t>
                </w:r>
              </w:p>
            </w:tc>
            <w:tc>
              <w:tcPr>
                <w:tcW w:w="1489" w:type="dxa"/>
              </w:tcPr>
              <w:p w:rsidR="007D3853" w:rsidRDefault="007D3853" w:rsidP="000216B5">
                <w:pPr>
                  <w:jc w:val="both"/>
                </w:pPr>
              </w:p>
            </w:tc>
          </w:tr>
        </w:tbl>
        <w:p w:rsidR="00DF2EC6" w:rsidRDefault="00DF2EC6" w:rsidP="0005709D">
          <w:pPr>
            <w:spacing w:line="240" w:lineRule="auto"/>
            <w:jc w:val="both"/>
          </w:pPr>
        </w:p>
        <w:p w:rsidR="00B90AE5" w:rsidRDefault="00B90AE5" w:rsidP="0005709D">
          <w:pPr>
            <w:spacing w:line="240" w:lineRule="auto"/>
            <w:jc w:val="both"/>
          </w:pPr>
        </w:p>
        <w:p w:rsidR="00B90AE5" w:rsidRDefault="00B90AE5" w:rsidP="0005709D">
          <w:pPr>
            <w:spacing w:line="240" w:lineRule="auto"/>
            <w:jc w:val="both"/>
            <w:sectPr w:rsidR="00B90AE5" w:rsidSect="007A3D68">
              <w:headerReference w:type="even" r:id="rId14"/>
              <w:headerReference w:type="default" r:id="rId15"/>
              <w:headerReference w:type="first" r:id="rId16"/>
              <w:pgSz w:w="11906" w:h="16838"/>
              <w:pgMar w:top="1440" w:right="1440" w:bottom="1440" w:left="1440" w:header="708" w:footer="708" w:gutter="0"/>
              <w:cols w:space="708"/>
              <w:docGrid w:linePitch="360"/>
            </w:sectPr>
          </w:pPr>
        </w:p>
        <w:sdt>
          <w:sdtPr>
            <w:rPr>
              <w:rFonts w:asciiTheme="minorHAnsi" w:eastAsiaTheme="minorHAnsi" w:hAnsiTheme="minorHAnsi" w:cstheme="minorBidi"/>
              <w:b w:val="0"/>
              <w:bCs w:val="0"/>
              <w:color w:val="auto"/>
              <w:sz w:val="22"/>
              <w:szCs w:val="22"/>
              <w:lang w:val="en-ZA"/>
            </w:rPr>
            <w:id w:val="105090853"/>
            <w:docPartObj>
              <w:docPartGallery w:val="Table of Contents"/>
              <w:docPartUnique/>
            </w:docPartObj>
          </w:sdtPr>
          <w:sdtEndPr>
            <w:rPr>
              <w:rFonts w:eastAsiaTheme="minorEastAsia"/>
            </w:rPr>
          </w:sdtEndPr>
          <w:sdtContent>
            <w:p w:rsidR="00105782" w:rsidRDefault="00105782" w:rsidP="0005709D">
              <w:pPr>
                <w:pStyle w:val="TOCHeading"/>
                <w:spacing w:line="240" w:lineRule="auto"/>
                <w:jc w:val="both"/>
              </w:pPr>
              <w:r>
                <w:t>Contents</w:t>
              </w:r>
            </w:p>
            <w:p w:rsidR="003605B7" w:rsidRDefault="00337AA0">
              <w:pPr>
                <w:pStyle w:val="TOC1"/>
                <w:tabs>
                  <w:tab w:val="left" w:pos="440"/>
                  <w:tab w:val="right" w:leader="dot" w:pos="9016"/>
                </w:tabs>
                <w:rPr>
                  <w:noProof/>
                </w:rPr>
              </w:pPr>
              <w:r>
                <w:fldChar w:fldCharType="begin"/>
              </w:r>
              <w:r w:rsidR="0075459E">
                <w:instrText xml:space="preserve"> TOC \o "1-2" \h \z \u </w:instrText>
              </w:r>
              <w:r>
                <w:fldChar w:fldCharType="separate"/>
              </w:r>
              <w:hyperlink w:anchor="_Toc394151897" w:history="1">
                <w:r w:rsidR="003605B7" w:rsidRPr="0078773C">
                  <w:rPr>
                    <w:rStyle w:val="Hyperlink"/>
                    <w:noProof/>
                  </w:rPr>
                  <w:t>1</w:t>
                </w:r>
                <w:r w:rsidR="003605B7">
                  <w:rPr>
                    <w:noProof/>
                  </w:rPr>
                  <w:tab/>
                </w:r>
                <w:r w:rsidR="003605B7" w:rsidRPr="0078773C">
                  <w:rPr>
                    <w:rStyle w:val="Hyperlink"/>
                    <w:noProof/>
                  </w:rPr>
                  <w:t>Technical configuration</w:t>
                </w:r>
                <w:r w:rsidR="003605B7">
                  <w:rPr>
                    <w:noProof/>
                    <w:webHidden/>
                  </w:rPr>
                  <w:tab/>
                </w:r>
                <w:r w:rsidR="003605B7">
                  <w:rPr>
                    <w:noProof/>
                    <w:webHidden/>
                  </w:rPr>
                  <w:fldChar w:fldCharType="begin"/>
                </w:r>
                <w:r w:rsidR="003605B7">
                  <w:rPr>
                    <w:noProof/>
                    <w:webHidden/>
                  </w:rPr>
                  <w:instrText xml:space="preserve"> PAGEREF _Toc394151897 \h </w:instrText>
                </w:r>
                <w:r w:rsidR="003605B7">
                  <w:rPr>
                    <w:noProof/>
                    <w:webHidden/>
                  </w:rPr>
                </w:r>
                <w:r w:rsidR="003605B7">
                  <w:rPr>
                    <w:noProof/>
                    <w:webHidden/>
                  </w:rPr>
                  <w:fldChar w:fldCharType="separate"/>
                </w:r>
                <w:r w:rsidR="003605B7">
                  <w:rPr>
                    <w:noProof/>
                    <w:webHidden/>
                  </w:rPr>
                  <w:t>5</w:t>
                </w:r>
                <w:r w:rsidR="003605B7">
                  <w:rPr>
                    <w:noProof/>
                    <w:webHidden/>
                  </w:rPr>
                  <w:fldChar w:fldCharType="end"/>
                </w:r>
              </w:hyperlink>
            </w:p>
            <w:p w:rsidR="003605B7" w:rsidRDefault="003605B7">
              <w:pPr>
                <w:pStyle w:val="TOC2"/>
                <w:tabs>
                  <w:tab w:val="left" w:pos="880"/>
                  <w:tab w:val="right" w:leader="dot" w:pos="9016"/>
                </w:tabs>
                <w:rPr>
                  <w:noProof/>
                </w:rPr>
              </w:pPr>
              <w:hyperlink w:anchor="_Toc394151898" w:history="1">
                <w:r w:rsidRPr="0078773C">
                  <w:rPr>
                    <w:rStyle w:val="Hyperlink"/>
                    <w:noProof/>
                  </w:rPr>
                  <w:t>1.1</w:t>
                </w:r>
                <w:r>
                  <w:rPr>
                    <w:noProof/>
                  </w:rPr>
                  <w:tab/>
                </w:r>
                <w:r w:rsidRPr="0078773C">
                  <w:rPr>
                    <w:rStyle w:val="Hyperlink"/>
                    <w:noProof/>
                  </w:rPr>
                  <w:t>Web &amp; Application Server</w:t>
                </w:r>
                <w:r>
                  <w:rPr>
                    <w:noProof/>
                    <w:webHidden/>
                  </w:rPr>
                  <w:tab/>
                </w:r>
                <w:r>
                  <w:rPr>
                    <w:noProof/>
                    <w:webHidden/>
                  </w:rPr>
                  <w:fldChar w:fldCharType="begin"/>
                </w:r>
                <w:r>
                  <w:rPr>
                    <w:noProof/>
                    <w:webHidden/>
                  </w:rPr>
                  <w:instrText xml:space="preserve"> PAGEREF _Toc394151898 \h </w:instrText>
                </w:r>
                <w:r>
                  <w:rPr>
                    <w:noProof/>
                    <w:webHidden/>
                  </w:rPr>
                </w:r>
                <w:r>
                  <w:rPr>
                    <w:noProof/>
                    <w:webHidden/>
                  </w:rPr>
                  <w:fldChar w:fldCharType="separate"/>
                </w:r>
                <w:r>
                  <w:rPr>
                    <w:noProof/>
                    <w:webHidden/>
                  </w:rPr>
                  <w:t>5</w:t>
                </w:r>
                <w:r>
                  <w:rPr>
                    <w:noProof/>
                    <w:webHidden/>
                  </w:rPr>
                  <w:fldChar w:fldCharType="end"/>
                </w:r>
              </w:hyperlink>
            </w:p>
            <w:p w:rsidR="003605B7" w:rsidRDefault="003605B7">
              <w:pPr>
                <w:pStyle w:val="TOC2"/>
                <w:tabs>
                  <w:tab w:val="left" w:pos="880"/>
                  <w:tab w:val="right" w:leader="dot" w:pos="9016"/>
                </w:tabs>
                <w:rPr>
                  <w:noProof/>
                </w:rPr>
              </w:pPr>
              <w:hyperlink w:anchor="_Toc394151899" w:history="1">
                <w:r w:rsidRPr="0078773C">
                  <w:rPr>
                    <w:rStyle w:val="Hyperlink"/>
                    <w:noProof/>
                  </w:rPr>
                  <w:t>1.2</w:t>
                </w:r>
                <w:r>
                  <w:rPr>
                    <w:noProof/>
                  </w:rPr>
                  <w:tab/>
                </w:r>
                <w:r w:rsidRPr="0078773C">
                  <w:rPr>
                    <w:rStyle w:val="Hyperlink"/>
                    <w:noProof/>
                  </w:rPr>
                  <w:t>Database</w:t>
                </w:r>
                <w:r>
                  <w:rPr>
                    <w:noProof/>
                    <w:webHidden/>
                  </w:rPr>
                  <w:tab/>
                </w:r>
                <w:r>
                  <w:rPr>
                    <w:noProof/>
                    <w:webHidden/>
                  </w:rPr>
                  <w:fldChar w:fldCharType="begin"/>
                </w:r>
                <w:r>
                  <w:rPr>
                    <w:noProof/>
                    <w:webHidden/>
                  </w:rPr>
                  <w:instrText xml:space="preserve"> PAGEREF _Toc394151899 \h </w:instrText>
                </w:r>
                <w:r>
                  <w:rPr>
                    <w:noProof/>
                    <w:webHidden/>
                  </w:rPr>
                </w:r>
                <w:r>
                  <w:rPr>
                    <w:noProof/>
                    <w:webHidden/>
                  </w:rPr>
                  <w:fldChar w:fldCharType="separate"/>
                </w:r>
                <w:r>
                  <w:rPr>
                    <w:noProof/>
                    <w:webHidden/>
                  </w:rPr>
                  <w:t>8</w:t>
                </w:r>
                <w:r>
                  <w:rPr>
                    <w:noProof/>
                    <w:webHidden/>
                  </w:rPr>
                  <w:fldChar w:fldCharType="end"/>
                </w:r>
              </w:hyperlink>
            </w:p>
            <w:p w:rsidR="003605B7" w:rsidRDefault="003605B7">
              <w:pPr>
                <w:pStyle w:val="TOC2"/>
                <w:tabs>
                  <w:tab w:val="left" w:pos="880"/>
                  <w:tab w:val="right" w:leader="dot" w:pos="9016"/>
                </w:tabs>
                <w:rPr>
                  <w:noProof/>
                </w:rPr>
              </w:pPr>
              <w:hyperlink w:anchor="_Toc394151900" w:history="1">
                <w:r w:rsidRPr="0078773C">
                  <w:rPr>
                    <w:rStyle w:val="Hyperlink"/>
                    <w:noProof/>
                  </w:rPr>
                  <w:t>1.3</w:t>
                </w:r>
                <w:r>
                  <w:rPr>
                    <w:noProof/>
                  </w:rPr>
                  <w:tab/>
                </w:r>
                <w:r w:rsidRPr="0078773C">
                  <w:rPr>
                    <w:rStyle w:val="Hyperlink"/>
                    <w:noProof/>
                  </w:rPr>
                  <w:t>File Loader Application</w:t>
                </w:r>
                <w:r>
                  <w:rPr>
                    <w:noProof/>
                    <w:webHidden/>
                  </w:rPr>
                  <w:tab/>
                </w:r>
                <w:r>
                  <w:rPr>
                    <w:noProof/>
                    <w:webHidden/>
                  </w:rPr>
                  <w:fldChar w:fldCharType="begin"/>
                </w:r>
                <w:r>
                  <w:rPr>
                    <w:noProof/>
                    <w:webHidden/>
                  </w:rPr>
                  <w:instrText xml:space="preserve"> PAGEREF _Toc394151900 \h </w:instrText>
                </w:r>
                <w:r>
                  <w:rPr>
                    <w:noProof/>
                    <w:webHidden/>
                  </w:rPr>
                </w:r>
                <w:r>
                  <w:rPr>
                    <w:noProof/>
                    <w:webHidden/>
                  </w:rPr>
                  <w:fldChar w:fldCharType="separate"/>
                </w:r>
                <w:r>
                  <w:rPr>
                    <w:noProof/>
                    <w:webHidden/>
                  </w:rPr>
                  <w:t>9</w:t>
                </w:r>
                <w:r>
                  <w:rPr>
                    <w:noProof/>
                    <w:webHidden/>
                  </w:rPr>
                  <w:fldChar w:fldCharType="end"/>
                </w:r>
              </w:hyperlink>
            </w:p>
            <w:p w:rsidR="003605B7" w:rsidRDefault="003605B7">
              <w:pPr>
                <w:pStyle w:val="TOC2"/>
                <w:tabs>
                  <w:tab w:val="left" w:pos="880"/>
                  <w:tab w:val="right" w:leader="dot" w:pos="9016"/>
                </w:tabs>
                <w:rPr>
                  <w:noProof/>
                </w:rPr>
              </w:pPr>
              <w:hyperlink w:anchor="_Toc394151901" w:history="1">
                <w:r w:rsidRPr="0078773C">
                  <w:rPr>
                    <w:rStyle w:val="Hyperlink"/>
                    <w:noProof/>
                  </w:rPr>
                  <w:t>1.4</w:t>
                </w:r>
                <w:r>
                  <w:rPr>
                    <w:noProof/>
                  </w:rPr>
                  <w:tab/>
                </w:r>
                <w:r w:rsidRPr="0078773C">
                  <w:rPr>
                    <w:rStyle w:val="Hyperlink"/>
                    <w:noProof/>
                  </w:rPr>
                  <w:t>Deployment</w:t>
                </w:r>
                <w:r>
                  <w:rPr>
                    <w:noProof/>
                    <w:webHidden/>
                  </w:rPr>
                  <w:tab/>
                </w:r>
                <w:r>
                  <w:rPr>
                    <w:noProof/>
                    <w:webHidden/>
                  </w:rPr>
                  <w:fldChar w:fldCharType="begin"/>
                </w:r>
                <w:r>
                  <w:rPr>
                    <w:noProof/>
                    <w:webHidden/>
                  </w:rPr>
                  <w:instrText xml:space="preserve"> PAGEREF _Toc394151901 \h </w:instrText>
                </w:r>
                <w:r>
                  <w:rPr>
                    <w:noProof/>
                    <w:webHidden/>
                  </w:rPr>
                </w:r>
                <w:r>
                  <w:rPr>
                    <w:noProof/>
                    <w:webHidden/>
                  </w:rPr>
                  <w:fldChar w:fldCharType="separate"/>
                </w:r>
                <w:r>
                  <w:rPr>
                    <w:noProof/>
                    <w:webHidden/>
                  </w:rPr>
                  <w:t>10</w:t>
                </w:r>
                <w:r>
                  <w:rPr>
                    <w:noProof/>
                    <w:webHidden/>
                  </w:rPr>
                  <w:fldChar w:fldCharType="end"/>
                </w:r>
              </w:hyperlink>
            </w:p>
            <w:p w:rsidR="003605B7" w:rsidRDefault="003605B7">
              <w:pPr>
                <w:pStyle w:val="TOC2"/>
                <w:tabs>
                  <w:tab w:val="right" w:leader="dot" w:pos="9016"/>
                </w:tabs>
                <w:rPr>
                  <w:noProof/>
                </w:rPr>
              </w:pPr>
              <w:hyperlink w:anchor="_Toc394151902" w:history="1">
                <w:r>
                  <w:rPr>
                    <w:noProof/>
                    <w:webHidden/>
                  </w:rPr>
                  <w:tab/>
                </w:r>
                <w:r>
                  <w:rPr>
                    <w:noProof/>
                    <w:webHidden/>
                  </w:rPr>
                  <w:fldChar w:fldCharType="begin"/>
                </w:r>
                <w:r>
                  <w:rPr>
                    <w:noProof/>
                    <w:webHidden/>
                  </w:rPr>
                  <w:instrText xml:space="preserve"> PAGEREF _Toc394151902 \h </w:instrText>
                </w:r>
                <w:r>
                  <w:rPr>
                    <w:noProof/>
                    <w:webHidden/>
                  </w:rPr>
                </w:r>
                <w:r>
                  <w:rPr>
                    <w:noProof/>
                    <w:webHidden/>
                  </w:rPr>
                  <w:fldChar w:fldCharType="separate"/>
                </w:r>
                <w:r>
                  <w:rPr>
                    <w:noProof/>
                    <w:webHidden/>
                  </w:rPr>
                  <w:t>12</w:t>
                </w:r>
                <w:r>
                  <w:rPr>
                    <w:noProof/>
                    <w:webHidden/>
                  </w:rPr>
                  <w:fldChar w:fldCharType="end"/>
                </w:r>
              </w:hyperlink>
            </w:p>
            <w:p w:rsidR="003605B7" w:rsidRDefault="003605B7">
              <w:pPr>
                <w:pStyle w:val="TOC2"/>
                <w:tabs>
                  <w:tab w:val="left" w:pos="880"/>
                  <w:tab w:val="right" w:leader="dot" w:pos="9016"/>
                </w:tabs>
                <w:rPr>
                  <w:noProof/>
                </w:rPr>
              </w:pPr>
              <w:hyperlink w:anchor="_Toc394151903" w:history="1">
                <w:r w:rsidRPr="0078773C">
                  <w:rPr>
                    <w:rStyle w:val="Hyperlink"/>
                    <w:noProof/>
                  </w:rPr>
                  <w:t>1.5</w:t>
                </w:r>
                <w:r>
                  <w:rPr>
                    <w:noProof/>
                  </w:rPr>
                  <w:tab/>
                </w:r>
                <w:r w:rsidRPr="0078773C">
                  <w:rPr>
                    <w:rStyle w:val="Hyperlink"/>
                    <w:noProof/>
                  </w:rPr>
                  <w:t>Integration</w:t>
                </w:r>
                <w:r>
                  <w:rPr>
                    <w:noProof/>
                    <w:webHidden/>
                  </w:rPr>
                  <w:tab/>
                </w:r>
                <w:r>
                  <w:rPr>
                    <w:noProof/>
                    <w:webHidden/>
                  </w:rPr>
                  <w:fldChar w:fldCharType="begin"/>
                </w:r>
                <w:r>
                  <w:rPr>
                    <w:noProof/>
                    <w:webHidden/>
                  </w:rPr>
                  <w:instrText xml:space="preserve"> PAGEREF _Toc394151903 \h </w:instrText>
                </w:r>
                <w:r>
                  <w:rPr>
                    <w:noProof/>
                    <w:webHidden/>
                  </w:rPr>
                </w:r>
                <w:r>
                  <w:rPr>
                    <w:noProof/>
                    <w:webHidden/>
                  </w:rPr>
                  <w:fldChar w:fldCharType="separate"/>
                </w:r>
                <w:r>
                  <w:rPr>
                    <w:noProof/>
                    <w:webHidden/>
                  </w:rPr>
                  <w:t>12</w:t>
                </w:r>
                <w:r>
                  <w:rPr>
                    <w:noProof/>
                    <w:webHidden/>
                  </w:rPr>
                  <w:fldChar w:fldCharType="end"/>
                </w:r>
              </w:hyperlink>
            </w:p>
            <w:p w:rsidR="003605B7" w:rsidRDefault="003605B7">
              <w:pPr>
                <w:pStyle w:val="TOC1"/>
                <w:tabs>
                  <w:tab w:val="left" w:pos="440"/>
                  <w:tab w:val="right" w:leader="dot" w:pos="9016"/>
                </w:tabs>
                <w:rPr>
                  <w:noProof/>
                </w:rPr>
              </w:pPr>
              <w:hyperlink w:anchor="_Toc394151904" w:history="1">
                <w:r w:rsidRPr="0078773C">
                  <w:rPr>
                    <w:rStyle w:val="Hyperlink"/>
                    <w:noProof/>
                  </w:rPr>
                  <w:t>2</w:t>
                </w:r>
                <w:r>
                  <w:rPr>
                    <w:noProof/>
                  </w:rPr>
                  <w:tab/>
                </w:r>
                <w:r w:rsidRPr="0078773C">
                  <w:rPr>
                    <w:rStyle w:val="Hyperlink"/>
                    <w:noProof/>
                  </w:rPr>
                  <w:t>Troubleshooting</w:t>
                </w:r>
                <w:r>
                  <w:rPr>
                    <w:noProof/>
                    <w:webHidden/>
                  </w:rPr>
                  <w:tab/>
                </w:r>
                <w:r>
                  <w:rPr>
                    <w:noProof/>
                    <w:webHidden/>
                  </w:rPr>
                  <w:fldChar w:fldCharType="begin"/>
                </w:r>
                <w:r>
                  <w:rPr>
                    <w:noProof/>
                    <w:webHidden/>
                  </w:rPr>
                  <w:instrText xml:space="preserve"> PAGEREF _Toc394151904 \h </w:instrText>
                </w:r>
                <w:r>
                  <w:rPr>
                    <w:noProof/>
                    <w:webHidden/>
                  </w:rPr>
                </w:r>
                <w:r>
                  <w:rPr>
                    <w:noProof/>
                    <w:webHidden/>
                  </w:rPr>
                  <w:fldChar w:fldCharType="separate"/>
                </w:r>
                <w:r>
                  <w:rPr>
                    <w:noProof/>
                    <w:webHidden/>
                  </w:rPr>
                  <w:t>13</w:t>
                </w:r>
                <w:r>
                  <w:rPr>
                    <w:noProof/>
                    <w:webHidden/>
                  </w:rPr>
                  <w:fldChar w:fldCharType="end"/>
                </w:r>
              </w:hyperlink>
            </w:p>
            <w:p w:rsidR="003605B7" w:rsidRDefault="003605B7">
              <w:pPr>
                <w:pStyle w:val="TOC2"/>
                <w:tabs>
                  <w:tab w:val="left" w:pos="880"/>
                  <w:tab w:val="right" w:leader="dot" w:pos="9016"/>
                </w:tabs>
                <w:rPr>
                  <w:noProof/>
                </w:rPr>
              </w:pPr>
              <w:hyperlink w:anchor="_Toc394151905" w:history="1">
                <w:r w:rsidRPr="0078773C">
                  <w:rPr>
                    <w:rStyle w:val="Hyperlink"/>
                    <w:noProof/>
                  </w:rPr>
                  <w:t>2.1</w:t>
                </w:r>
                <w:r>
                  <w:rPr>
                    <w:noProof/>
                  </w:rPr>
                  <w:tab/>
                </w:r>
                <w:r w:rsidRPr="0078773C">
                  <w:rPr>
                    <w:rStyle w:val="Hyperlink"/>
                    <w:noProof/>
                  </w:rPr>
                  <w:t>No new load batches</w:t>
                </w:r>
                <w:r>
                  <w:rPr>
                    <w:noProof/>
                    <w:webHidden/>
                  </w:rPr>
                  <w:tab/>
                </w:r>
                <w:r>
                  <w:rPr>
                    <w:noProof/>
                    <w:webHidden/>
                  </w:rPr>
                  <w:fldChar w:fldCharType="begin"/>
                </w:r>
                <w:r>
                  <w:rPr>
                    <w:noProof/>
                    <w:webHidden/>
                  </w:rPr>
                  <w:instrText xml:space="preserve"> PAGEREF _Toc394151905 \h </w:instrText>
                </w:r>
                <w:r>
                  <w:rPr>
                    <w:noProof/>
                    <w:webHidden/>
                  </w:rPr>
                </w:r>
                <w:r>
                  <w:rPr>
                    <w:noProof/>
                    <w:webHidden/>
                  </w:rPr>
                  <w:fldChar w:fldCharType="separate"/>
                </w:r>
                <w:r>
                  <w:rPr>
                    <w:noProof/>
                    <w:webHidden/>
                  </w:rPr>
                  <w:t>13</w:t>
                </w:r>
                <w:r>
                  <w:rPr>
                    <w:noProof/>
                    <w:webHidden/>
                  </w:rPr>
                  <w:fldChar w:fldCharType="end"/>
                </w:r>
              </w:hyperlink>
            </w:p>
            <w:p w:rsidR="003605B7" w:rsidRDefault="003605B7">
              <w:pPr>
                <w:pStyle w:val="TOC2"/>
                <w:tabs>
                  <w:tab w:val="left" w:pos="880"/>
                  <w:tab w:val="right" w:leader="dot" w:pos="9016"/>
                </w:tabs>
                <w:rPr>
                  <w:noProof/>
                </w:rPr>
              </w:pPr>
              <w:hyperlink w:anchor="_Toc394151906" w:history="1">
                <w:r w:rsidRPr="0078773C">
                  <w:rPr>
                    <w:rStyle w:val="Hyperlink"/>
                    <w:noProof/>
                  </w:rPr>
                  <w:t>2.2</w:t>
                </w:r>
                <w:r>
                  <w:rPr>
                    <w:noProof/>
                  </w:rPr>
                  <w:tab/>
                </w:r>
                <w:r w:rsidRPr="0078773C">
                  <w:rPr>
                    <w:rStyle w:val="Hyperlink"/>
                    <w:noProof/>
                  </w:rPr>
                  <w:t>Integration issues</w:t>
                </w:r>
                <w:r>
                  <w:rPr>
                    <w:noProof/>
                    <w:webHidden/>
                  </w:rPr>
                  <w:tab/>
                </w:r>
                <w:r>
                  <w:rPr>
                    <w:noProof/>
                    <w:webHidden/>
                  </w:rPr>
                  <w:fldChar w:fldCharType="begin"/>
                </w:r>
                <w:r>
                  <w:rPr>
                    <w:noProof/>
                    <w:webHidden/>
                  </w:rPr>
                  <w:instrText xml:space="preserve"> PAGEREF _Toc394151906 \h </w:instrText>
                </w:r>
                <w:r>
                  <w:rPr>
                    <w:noProof/>
                    <w:webHidden/>
                  </w:rPr>
                </w:r>
                <w:r>
                  <w:rPr>
                    <w:noProof/>
                    <w:webHidden/>
                  </w:rPr>
                  <w:fldChar w:fldCharType="separate"/>
                </w:r>
                <w:r>
                  <w:rPr>
                    <w:noProof/>
                    <w:webHidden/>
                  </w:rPr>
                  <w:t>13</w:t>
                </w:r>
                <w:r>
                  <w:rPr>
                    <w:noProof/>
                    <w:webHidden/>
                  </w:rPr>
                  <w:fldChar w:fldCharType="end"/>
                </w:r>
              </w:hyperlink>
            </w:p>
            <w:p w:rsidR="003605B7" w:rsidRDefault="003605B7">
              <w:pPr>
                <w:pStyle w:val="TOC1"/>
                <w:tabs>
                  <w:tab w:val="left" w:pos="440"/>
                  <w:tab w:val="right" w:leader="dot" w:pos="9016"/>
                </w:tabs>
                <w:rPr>
                  <w:noProof/>
                </w:rPr>
              </w:pPr>
              <w:hyperlink w:anchor="_Toc394151907" w:history="1">
                <w:r w:rsidRPr="0078773C">
                  <w:rPr>
                    <w:rStyle w:val="Hyperlink"/>
                    <w:noProof/>
                  </w:rPr>
                  <w:t>3</w:t>
                </w:r>
                <w:r>
                  <w:rPr>
                    <w:noProof/>
                  </w:rPr>
                  <w:tab/>
                </w:r>
                <w:r w:rsidRPr="0078773C">
                  <w:rPr>
                    <w:rStyle w:val="Hyperlink"/>
                    <w:noProof/>
                  </w:rPr>
                  <w:t>Database security</w:t>
                </w:r>
                <w:r>
                  <w:rPr>
                    <w:noProof/>
                    <w:webHidden/>
                  </w:rPr>
                  <w:tab/>
                </w:r>
                <w:r>
                  <w:rPr>
                    <w:noProof/>
                    <w:webHidden/>
                  </w:rPr>
                  <w:fldChar w:fldCharType="begin"/>
                </w:r>
                <w:r>
                  <w:rPr>
                    <w:noProof/>
                    <w:webHidden/>
                  </w:rPr>
                  <w:instrText xml:space="preserve"> PAGEREF _Toc394151907 \h </w:instrText>
                </w:r>
                <w:r>
                  <w:rPr>
                    <w:noProof/>
                    <w:webHidden/>
                  </w:rPr>
                </w:r>
                <w:r>
                  <w:rPr>
                    <w:noProof/>
                    <w:webHidden/>
                  </w:rPr>
                  <w:fldChar w:fldCharType="separate"/>
                </w:r>
                <w:r>
                  <w:rPr>
                    <w:noProof/>
                    <w:webHidden/>
                  </w:rPr>
                  <w:t>13</w:t>
                </w:r>
                <w:r>
                  <w:rPr>
                    <w:noProof/>
                    <w:webHidden/>
                  </w:rPr>
                  <w:fldChar w:fldCharType="end"/>
                </w:r>
              </w:hyperlink>
            </w:p>
            <w:p w:rsidR="003605B7" w:rsidRDefault="003605B7">
              <w:pPr>
                <w:pStyle w:val="TOC2"/>
                <w:tabs>
                  <w:tab w:val="left" w:pos="880"/>
                  <w:tab w:val="right" w:leader="dot" w:pos="9016"/>
                </w:tabs>
                <w:rPr>
                  <w:noProof/>
                </w:rPr>
              </w:pPr>
              <w:hyperlink w:anchor="_Toc394151908" w:history="1">
                <w:r w:rsidRPr="0078773C">
                  <w:rPr>
                    <w:rStyle w:val="Hyperlink"/>
                    <w:noProof/>
                  </w:rPr>
                  <w:t>3.1</w:t>
                </w:r>
                <w:r>
                  <w:rPr>
                    <w:noProof/>
                  </w:rPr>
                  <w:tab/>
                </w:r>
                <w:r w:rsidRPr="0078773C">
                  <w:rPr>
                    <w:rStyle w:val="Hyperlink"/>
                    <w:noProof/>
                  </w:rPr>
                  <w:t>Background</w:t>
                </w:r>
                <w:r>
                  <w:rPr>
                    <w:noProof/>
                    <w:webHidden/>
                  </w:rPr>
                  <w:tab/>
                </w:r>
                <w:r>
                  <w:rPr>
                    <w:noProof/>
                    <w:webHidden/>
                  </w:rPr>
                  <w:fldChar w:fldCharType="begin"/>
                </w:r>
                <w:r>
                  <w:rPr>
                    <w:noProof/>
                    <w:webHidden/>
                  </w:rPr>
                  <w:instrText xml:space="preserve"> PAGEREF _Toc394151908 \h </w:instrText>
                </w:r>
                <w:r>
                  <w:rPr>
                    <w:noProof/>
                    <w:webHidden/>
                  </w:rPr>
                </w:r>
                <w:r>
                  <w:rPr>
                    <w:noProof/>
                    <w:webHidden/>
                  </w:rPr>
                  <w:fldChar w:fldCharType="separate"/>
                </w:r>
                <w:r>
                  <w:rPr>
                    <w:noProof/>
                    <w:webHidden/>
                  </w:rPr>
                  <w:t>13</w:t>
                </w:r>
                <w:r>
                  <w:rPr>
                    <w:noProof/>
                    <w:webHidden/>
                  </w:rPr>
                  <w:fldChar w:fldCharType="end"/>
                </w:r>
              </w:hyperlink>
            </w:p>
            <w:p w:rsidR="003605B7" w:rsidRDefault="003605B7">
              <w:pPr>
                <w:pStyle w:val="TOC2"/>
                <w:tabs>
                  <w:tab w:val="left" w:pos="880"/>
                  <w:tab w:val="right" w:leader="dot" w:pos="9016"/>
                </w:tabs>
                <w:rPr>
                  <w:noProof/>
                </w:rPr>
              </w:pPr>
              <w:hyperlink w:anchor="_Toc394151909" w:history="1">
                <w:r w:rsidRPr="0078773C">
                  <w:rPr>
                    <w:rStyle w:val="Hyperlink"/>
                    <w:noProof/>
                  </w:rPr>
                  <w:t>3.2</w:t>
                </w:r>
                <w:r>
                  <w:rPr>
                    <w:noProof/>
                  </w:rPr>
                  <w:tab/>
                </w:r>
                <w:r w:rsidRPr="0078773C">
                  <w:rPr>
                    <w:rStyle w:val="Hyperlink"/>
                    <w:noProof/>
                  </w:rPr>
                  <w:t>Backup</w:t>
                </w:r>
                <w:r>
                  <w:rPr>
                    <w:noProof/>
                    <w:webHidden/>
                  </w:rPr>
                  <w:tab/>
                </w:r>
                <w:r>
                  <w:rPr>
                    <w:noProof/>
                    <w:webHidden/>
                  </w:rPr>
                  <w:fldChar w:fldCharType="begin"/>
                </w:r>
                <w:r>
                  <w:rPr>
                    <w:noProof/>
                    <w:webHidden/>
                  </w:rPr>
                  <w:instrText xml:space="preserve"> PAGEREF _Toc394151909 \h </w:instrText>
                </w:r>
                <w:r>
                  <w:rPr>
                    <w:noProof/>
                    <w:webHidden/>
                  </w:rPr>
                </w:r>
                <w:r>
                  <w:rPr>
                    <w:noProof/>
                    <w:webHidden/>
                  </w:rPr>
                  <w:fldChar w:fldCharType="separate"/>
                </w:r>
                <w:r>
                  <w:rPr>
                    <w:noProof/>
                    <w:webHidden/>
                  </w:rPr>
                  <w:t>13</w:t>
                </w:r>
                <w:r>
                  <w:rPr>
                    <w:noProof/>
                    <w:webHidden/>
                  </w:rPr>
                  <w:fldChar w:fldCharType="end"/>
                </w:r>
              </w:hyperlink>
            </w:p>
            <w:p w:rsidR="003605B7" w:rsidRDefault="003605B7">
              <w:pPr>
                <w:pStyle w:val="TOC2"/>
                <w:tabs>
                  <w:tab w:val="left" w:pos="880"/>
                  <w:tab w:val="right" w:leader="dot" w:pos="9016"/>
                </w:tabs>
                <w:rPr>
                  <w:noProof/>
                </w:rPr>
              </w:pPr>
              <w:hyperlink w:anchor="_Toc394151910" w:history="1">
                <w:r w:rsidRPr="0078773C">
                  <w:rPr>
                    <w:rStyle w:val="Hyperlink"/>
                    <w:noProof/>
                  </w:rPr>
                  <w:t>3.3</w:t>
                </w:r>
                <w:r>
                  <w:rPr>
                    <w:noProof/>
                  </w:rPr>
                  <w:tab/>
                </w:r>
                <w:r w:rsidRPr="0078773C">
                  <w:rPr>
                    <w:rStyle w:val="Hyperlink"/>
                    <w:noProof/>
                  </w:rPr>
                  <w:t>Restore</w:t>
                </w:r>
                <w:r>
                  <w:rPr>
                    <w:noProof/>
                    <w:webHidden/>
                  </w:rPr>
                  <w:tab/>
                </w:r>
                <w:r>
                  <w:rPr>
                    <w:noProof/>
                    <w:webHidden/>
                  </w:rPr>
                  <w:fldChar w:fldCharType="begin"/>
                </w:r>
                <w:r>
                  <w:rPr>
                    <w:noProof/>
                    <w:webHidden/>
                  </w:rPr>
                  <w:instrText xml:space="preserve"> PAGEREF _Toc394151910 \h </w:instrText>
                </w:r>
                <w:r>
                  <w:rPr>
                    <w:noProof/>
                    <w:webHidden/>
                  </w:rPr>
                </w:r>
                <w:r>
                  <w:rPr>
                    <w:noProof/>
                    <w:webHidden/>
                  </w:rPr>
                  <w:fldChar w:fldCharType="separate"/>
                </w:r>
                <w:r>
                  <w:rPr>
                    <w:noProof/>
                    <w:webHidden/>
                  </w:rPr>
                  <w:t>14</w:t>
                </w:r>
                <w:r>
                  <w:rPr>
                    <w:noProof/>
                    <w:webHidden/>
                  </w:rPr>
                  <w:fldChar w:fldCharType="end"/>
                </w:r>
              </w:hyperlink>
            </w:p>
            <w:p w:rsidR="00105782" w:rsidRDefault="00337AA0" w:rsidP="0005709D">
              <w:pPr>
                <w:pStyle w:val="TOC1"/>
                <w:tabs>
                  <w:tab w:val="left" w:pos="440"/>
                  <w:tab w:val="right" w:leader="dot" w:pos="9016"/>
                </w:tabs>
                <w:spacing w:line="240" w:lineRule="auto"/>
                <w:jc w:val="both"/>
              </w:pPr>
              <w:r>
                <w:fldChar w:fldCharType="end"/>
              </w:r>
            </w:p>
          </w:sdtContent>
        </w:sdt>
        <w:p w:rsidR="00B90AE5" w:rsidRDefault="00B90AE5" w:rsidP="0005709D">
          <w:pPr>
            <w:spacing w:line="240" w:lineRule="auto"/>
            <w:jc w:val="both"/>
          </w:pPr>
        </w:p>
        <w:p w:rsidR="00B90AE5" w:rsidRDefault="001C1394" w:rsidP="0005709D">
          <w:pPr>
            <w:spacing w:line="240" w:lineRule="auto"/>
            <w:jc w:val="both"/>
            <w:sectPr w:rsidR="00B90AE5" w:rsidSect="007A3D68">
              <w:headerReference w:type="even" r:id="rId17"/>
              <w:headerReference w:type="default" r:id="rId18"/>
              <w:headerReference w:type="first" r:id="rId19"/>
              <w:footerReference w:type="first" r:id="rId20"/>
              <w:pgSz w:w="11906" w:h="16838"/>
              <w:pgMar w:top="1440" w:right="1440" w:bottom="1440" w:left="1440" w:header="708" w:footer="708" w:gutter="0"/>
              <w:cols w:space="708"/>
              <w:docGrid w:linePitch="360"/>
            </w:sectPr>
          </w:pPr>
        </w:p>
      </w:sdtContent>
    </w:sdt>
    <w:p w:rsidR="00F5730D" w:rsidRDefault="00F5730D" w:rsidP="0005709D">
      <w:pPr>
        <w:pStyle w:val="Heading1"/>
        <w:spacing w:line="240" w:lineRule="auto"/>
        <w:jc w:val="both"/>
      </w:pPr>
      <w:bookmarkStart w:id="0" w:name="_Toc394151897"/>
      <w:r>
        <w:lastRenderedPageBreak/>
        <w:t>Technical configuration</w:t>
      </w:r>
      <w:bookmarkEnd w:id="0"/>
    </w:p>
    <w:p w:rsidR="00F5730D" w:rsidRDefault="00F5730D" w:rsidP="0005709D">
      <w:pPr>
        <w:pStyle w:val="Heading2"/>
        <w:spacing w:line="240" w:lineRule="auto"/>
        <w:jc w:val="both"/>
      </w:pPr>
      <w:bookmarkStart w:id="1" w:name="_Toc394151898"/>
      <w:r>
        <w:t>Web</w:t>
      </w:r>
      <w:r w:rsidR="007116B3">
        <w:t xml:space="preserve"> &amp; Application S</w:t>
      </w:r>
      <w:r>
        <w:t>erver</w:t>
      </w:r>
      <w:bookmarkEnd w:id="1"/>
    </w:p>
    <w:p w:rsidR="00CF0E7C" w:rsidRDefault="00CF0E7C" w:rsidP="0005709D">
      <w:pPr>
        <w:pStyle w:val="Heading3"/>
        <w:spacing w:line="240" w:lineRule="auto"/>
        <w:jc w:val="both"/>
      </w:pPr>
      <w:r>
        <w:t>Responsibilities of Web and Application Servers</w:t>
      </w:r>
    </w:p>
    <w:p w:rsidR="00CF0E7C" w:rsidRDefault="00CF0E7C" w:rsidP="0005709D">
      <w:pPr>
        <w:pStyle w:val="Heading4"/>
        <w:spacing w:line="240" w:lineRule="auto"/>
        <w:jc w:val="both"/>
      </w:pPr>
      <w:r>
        <w:t>Web Server</w:t>
      </w:r>
    </w:p>
    <w:p w:rsidR="00CF0E7C" w:rsidRDefault="00CF0E7C" w:rsidP="0005709D">
      <w:pPr>
        <w:spacing w:line="240" w:lineRule="auto"/>
        <w:jc w:val="both"/>
      </w:pPr>
      <w:r>
        <w:t>The Web Server is responsible for managing the user experience, screen flow and presentation.</w:t>
      </w:r>
    </w:p>
    <w:p w:rsidR="00CF0E7C" w:rsidRDefault="00CF0E7C" w:rsidP="0005709D">
      <w:pPr>
        <w:pStyle w:val="Heading4"/>
        <w:spacing w:line="240" w:lineRule="auto"/>
        <w:jc w:val="both"/>
      </w:pPr>
      <w:r>
        <w:t>Application Server</w:t>
      </w:r>
    </w:p>
    <w:p w:rsidR="00CF0E7C" w:rsidRDefault="00CF0E7C" w:rsidP="0005709D">
      <w:pPr>
        <w:spacing w:line="240" w:lineRule="auto"/>
        <w:jc w:val="both"/>
      </w:pPr>
      <w:r>
        <w:t>The Application Server is responsible for authenticating users and establishing and managing user sessions between the Web Server and the Application Server</w:t>
      </w:r>
    </w:p>
    <w:p w:rsidR="00CF0E7C" w:rsidRDefault="00CF0E7C" w:rsidP="0005709D">
      <w:pPr>
        <w:spacing w:line="240" w:lineRule="auto"/>
        <w:jc w:val="both"/>
      </w:pPr>
      <w:r>
        <w:t>The Application Server manages all connectivity to the SQL data base, thus all data reads and writes are processed via the Application Server</w:t>
      </w:r>
    </w:p>
    <w:p w:rsidR="006D65F9" w:rsidRDefault="006D65F9" w:rsidP="0005709D">
      <w:pPr>
        <w:spacing w:line="240" w:lineRule="auto"/>
        <w:jc w:val="both"/>
      </w:pPr>
      <w:r>
        <w:t xml:space="preserve">The Application Server interfaces with </w:t>
      </w:r>
      <w:proofErr w:type="spellStart"/>
      <w:r>
        <w:t>Flexcube</w:t>
      </w:r>
      <w:proofErr w:type="spellEnd"/>
      <w:r>
        <w:t xml:space="preserve"> to validate an account number.</w:t>
      </w:r>
    </w:p>
    <w:p w:rsidR="00CF0E7C" w:rsidRPr="007116B3" w:rsidRDefault="00CF0E7C" w:rsidP="0005709D">
      <w:pPr>
        <w:spacing w:line="240" w:lineRule="auto"/>
        <w:jc w:val="both"/>
      </w:pPr>
      <w:r>
        <w:t>The Application Server interfaces with</w:t>
      </w:r>
      <w:r w:rsidR="000C33B1">
        <w:t xml:space="preserve"> </w:t>
      </w:r>
      <w:r w:rsidR="00F7353F">
        <w:t xml:space="preserve">CMS Card suite </w:t>
      </w:r>
      <w:r w:rsidR="00C06853">
        <w:t>to</w:t>
      </w:r>
      <w:r w:rsidR="00284BE0">
        <w:t xml:space="preserve"> link card </w:t>
      </w:r>
      <w:r w:rsidR="005F3E43">
        <w:t xml:space="preserve">to an </w:t>
      </w:r>
      <w:r w:rsidR="000C33B1">
        <w:t>account in CMS.</w:t>
      </w:r>
    </w:p>
    <w:p w:rsidR="00CF0E7C" w:rsidRDefault="00DC4806" w:rsidP="0005709D">
      <w:pPr>
        <w:pStyle w:val="Heading3"/>
        <w:spacing w:line="240" w:lineRule="auto"/>
        <w:jc w:val="both"/>
      </w:pPr>
      <w:r>
        <w:t>Installation &amp; Configuration</w:t>
      </w:r>
    </w:p>
    <w:p w:rsidR="00DC4806" w:rsidRDefault="00FE1751" w:rsidP="0005709D">
      <w:pPr>
        <w:spacing w:line="240" w:lineRule="auto"/>
        <w:jc w:val="both"/>
      </w:pPr>
      <w:r>
        <w:rPr>
          <w:noProof/>
        </w:rPr>
        <w:drawing>
          <wp:anchor distT="0" distB="0" distL="114300" distR="114300" simplePos="0" relativeHeight="251660288" behindDoc="1" locked="0" layoutInCell="1" allowOverlap="1" wp14:anchorId="5C036A06" wp14:editId="0A07592D">
            <wp:simplePos x="0" y="0"/>
            <wp:positionH relativeFrom="margin">
              <wp:posOffset>0</wp:posOffset>
            </wp:positionH>
            <wp:positionV relativeFrom="paragraph">
              <wp:posOffset>481330</wp:posOffset>
            </wp:positionV>
            <wp:extent cx="5734050" cy="3200400"/>
            <wp:effectExtent l="0" t="0" r="0" b="0"/>
            <wp:wrapTight wrapText="bothSides">
              <wp:wrapPolygon edited="0">
                <wp:start x="0" y="0"/>
                <wp:lineTo x="0" y="21471"/>
                <wp:lineTo x="21528" y="21471"/>
                <wp:lineTo x="21528"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4050" cy="3200400"/>
                    </a:xfrm>
                    <a:prstGeom prst="rect">
                      <a:avLst/>
                    </a:prstGeom>
                  </pic:spPr>
                </pic:pic>
              </a:graphicData>
            </a:graphic>
            <wp14:sizeRelH relativeFrom="margin">
              <wp14:pctWidth>0</wp14:pctWidth>
            </wp14:sizeRelH>
            <wp14:sizeRelV relativeFrom="margin">
              <wp14:pctHeight>0</wp14:pctHeight>
            </wp14:sizeRelV>
          </wp:anchor>
        </w:drawing>
      </w:r>
      <w:r w:rsidR="00DC4806">
        <w:t>The Web and Application Servers are installed and configured in IIS</w:t>
      </w:r>
      <w:r w:rsidR="00A21517">
        <w:t xml:space="preserve">. </w:t>
      </w:r>
      <w:r w:rsidR="00DC4806">
        <w:t>The I</w:t>
      </w:r>
      <w:r w:rsidR="00921E8D">
        <w:t xml:space="preserve">IS’s standard / default settings </w:t>
      </w:r>
      <w:r w:rsidR="00DC4806">
        <w:t>have not been changed.</w:t>
      </w:r>
    </w:p>
    <w:p w:rsidR="008D3164" w:rsidRDefault="00DC4806" w:rsidP="0005709D">
      <w:pPr>
        <w:spacing w:line="240" w:lineRule="auto"/>
        <w:jc w:val="both"/>
      </w:pPr>
      <w:r>
        <w:t>As this is not an externally facing web application no additional web security has been set up.</w:t>
      </w:r>
    </w:p>
    <w:p w:rsidR="00DC4806" w:rsidRPr="00DC4806" w:rsidRDefault="00DC4806" w:rsidP="0005709D">
      <w:pPr>
        <w:spacing w:line="240" w:lineRule="auto"/>
        <w:jc w:val="both"/>
      </w:pPr>
    </w:p>
    <w:p w:rsidR="00DC4806" w:rsidRDefault="00DC4806" w:rsidP="0005709D">
      <w:pPr>
        <w:pStyle w:val="Heading4"/>
        <w:spacing w:line="240" w:lineRule="auto"/>
        <w:jc w:val="both"/>
      </w:pPr>
      <w:r>
        <w:t>Web pages</w:t>
      </w:r>
    </w:p>
    <w:p w:rsidR="007116B3" w:rsidRDefault="007116B3" w:rsidP="0005709D">
      <w:pPr>
        <w:spacing w:line="240" w:lineRule="auto"/>
        <w:jc w:val="both"/>
      </w:pPr>
      <w:r>
        <w:t>The Web Server runs as:</w:t>
      </w:r>
    </w:p>
    <w:p w:rsidR="004B668C" w:rsidRDefault="004B668C" w:rsidP="004B668C">
      <w:pPr>
        <w:pStyle w:val="ListParagraph"/>
        <w:numPr>
          <w:ilvl w:val="0"/>
          <w:numId w:val="9"/>
        </w:numPr>
        <w:spacing w:line="240" w:lineRule="auto"/>
        <w:jc w:val="both"/>
      </w:pPr>
      <w:r>
        <w:t xml:space="preserve">10.2.115.15:8444/default.aspx – Test  </w:t>
      </w:r>
      <w:r w:rsidR="00A21517">
        <w:t>Environment</w:t>
      </w:r>
    </w:p>
    <w:p w:rsidR="007116B3" w:rsidRDefault="004B668C" w:rsidP="0005709D">
      <w:pPr>
        <w:pStyle w:val="ListParagraph"/>
        <w:numPr>
          <w:ilvl w:val="0"/>
          <w:numId w:val="9"/>
        </w:numPr>
        <w:spacing w:line="240" w:lineRule="auto"/>
        <w:jc w:val="both"/>
      </w:pPr>
      <w:r>
        <w:t>10.2.115.15:8443/default.aspx –</w:t>
      </w:r>
      <w:r w:rsidR="00A21517">
        <w:t xml:space="preserve"> UAT  Environment</w:t>
      </w:r>
    </w:p>
    <w:p w:rsidR="004B668C" w:rsidRDefault="004B668C" w:rsidP="004B668C">
      <w:pPr>
        <w:pStyle w:val="ListParagraph"/>
        <w:numPr>
          <w:ilvl w:val="0"/>
          <w:numId w:val="9"/>
        </w:numPr>
        <w:spacing w:line="240" w:lineRule="auto"/>
        <w:jc w:val="both"/>
      </w:pPr>
      <w:r>
        <w:t>10.2.115.15:8446/default.aspx – Production Support</w:t>
      </w:r>
      <w:r w:rsidR="00A21517">
        <w:t xml:space="preserve"> Environment</w:t>
      </w:r>
    </w:p>
    <w:p w:rsidR="00FE1751" w:rsidRDefault="00FE1751" w:rsidP="00FE1751">
      <w:pPr>
        <w:pStyle w:val="ListParagraph"/>
        <w:spacing w:line="240" w:lineRule="auto"/>
        <w:jc w:val="both"/>
      </w:pPr>
    </w:p>
    <w:p w:rsidR="007116B3" w:rsidRDefault="007116B3" w:rsidP="0005709D">
      <w:pPr>
        <w:spacing w:line="240" w:lineRule="auto"/>
        <w:jc w:val="both"/>
      </w:pPr>
      <w:r>
        <w:t>Th</w:t>
      </w:r>
      <w:r w:rsidR="00A21517">
        <w:t>e</w:t>
      </w:r>
      <w:r>
        <w:t>s</w:t>
      </w:r>
      <w:r w:rsidR="00A21517">
        <w:t>e</w:t>
      </w:r>
      <w:r>
        <w:t xml:space="preserve"> </w:t>
      </w:r>
      <w:r w:rsidR="004B668C">
        <w:t>are the URLs that we’ll be using for our three different environments</w:t>
      </w:r>
      <w:r>
        <w:t xml:space="preserve"> to login to the system.</w:t>
      </w:r>
    </w:p>
    <w:p w:rsidR="007116B3" w:rsidRDefault="007116B3" w:rsidP="0005709D">
      <w:pPr>
        <w:spacing w:line="240" w:lineRule="auto"/>
        <w:jc w:val="both"/>
      </w:pPr>
      <w:r>
        <w:t>The Application Server runs as:</w:t>
      </w:r>
    </w:p>
    <w:p w:rsidR="00A21517" w:rsidRDefault="00A21517" w:rsidP="00A21517">
      <w:pPr>
        <w:pStyle w:val="ListParagraph"/>
        <w:numPr>
          <w:ilvl w:val="0"/>
          <w:numId w:val="9"/>
        </w:numPr>
        <w:spacing w:line="240" w:lineRule="auto"/>
        <w:jc w:val="both"/>
      </w:pPr>
      <w:r>
        <w:t>10.2.115.16:8444/</w:t>
      </w:r>
      <w:r w:rsidR="007116B3">
        <w:t>IndigoWebService.asmx</w:t>
      </w:r>
      <w:r>
        <w:t xml:space="preserve"> – Test  Environment</w:t>
      </w:r>
    </w:p>
    <w:p w:rsidR="00A21517" w:rsidRDefault="00A21517" w:rsidP="00A21517">
      <w:pPr>
        <w:pStyle w:val="ListParagraph"/>
        <w:numPr>
          <w:ilvl w:val="0"/>
          <w:numId w:val="9"/>
        </w:numPr>
        <w:spacing w:line="240" w:lineRule="auto"/>
        <w:jc w:val="both"/>
      </w:pPr>
      <w:r>
        <w:t>10.2.115.16:8443/IndigoWebService.asmx – UAT  Environment</w:t>
      </w:r>
    </w:p>
    <w:p w:rsidR="00A21517" w:rsidRDefault="00A21517" w:rsidP="00A21517">
      <w:pPr>
        <w:pStyle w:val="ListParagraph"/>
        <w:numPr>
          <w:ilvl w:val="0"/>
          <w:numId w:val="9"/>
        </w:numPr>
        <w:spacing w:line="240" w:lineRule="auto"/>
        <w:jc w:val="both"/>
      </w:pPr>
      <w:r>
        <w:t>10.2.115.16:8446/IndigoWebService.asmx – Production Support Environment</w:t>
      </w:r>
    </w:p>
    <w:p w:rsidR="00702B30" w:rsidRDefault="00702B30" w:rsidP="00702B30">
      <w:pPr>
        <w:spacing w:line="240" w:lineRule="auto"/>
        <w:jc w:val="both"/>
      </w:pPr>
      <w:r>
        <w:t xml:space="preserve">Each of these environment </w:t>
      </w:r>
      <w:r w:rsidR="00BE50D5">
        <w:t xml:space="preserve">Have </w:t>
      </w:r>
      <w:proofErr w:type="spellStart"/>
      <w:r w:rsidR="00BE50D5">
        <w:t>c</w:t>
      </w:r>
      <w:r>
        <w:t>onfig</w:t>
      </w:r>
      <w:proofErr w:type="spellEnd"/>
      <w:r>
        <w:t xml:space="preserve"> files that specifies where the database, and logging files are.</w:t>
      </w:r>
    </w:p>
    <w:p w:rsidR="00BE50D5" w:rsidRDefault="00BE50D5" w:rsidP="00702B30">
      <w:pPr>
        <w:spacing w:line="240" w:lineRule="auto"/>
        <w:jc w:val="both"/>
      </w:pPr>
      <w:r>
        <w:t xml:space="preserve">Logging </w:t>
      </w:r>
      <w:proofErr w:type="spellStart"/>
      <w:r>
        <w:t>config</w:t>
      </w:r>
      <w:proofErr w:type="spellEnd"/>
      <w:r>
        <w:t xml:space="preserve"> values:</w:t>
      </w:r>
    </w:p>
    <w:p w:rsidR="00702B30" w:rsidRPr="00702B30" w:rsidRDefault="00702B30" w:rsidP="00702B30">
      <w:pPr>
        <w:pStyle w:val="ListParagraph"/>
        <w:numPr>
          <w:ilvl w:val="0"/>
          <w:numId w:val="46"/>
        </w:numPr>
        <w:spacing w:after="0" w:line="240" w:lineRule="auto"/>
        <w:jc w:val="both"/>
        <w:rPr>
          <w:rFonts w:ascii="Consolas" w:hAnsi="Consolas" w:cs="Consolas"/>
          <w:color w:val="0000FF"/>
          <w:sz w:val="19"/>
          <w:szCs w:val="19"/>
        </w:rPr>
      </w:pPr>
      <w:r w:rsidRPr="00702B30">
        <w:rPr>
          <w:rFonts w:ascii="Consolas" w:hAnsi="Consolas" w:cs="Consolas"/>
          <w:color w:val="FF0000"/>
          <w:sz w:val="19"/>
          <w:szCs w:val="19"/>
          <w:highlight w:val="white"/>
        </w:rPr>
        <w:t>value</w:t>
      </w:r>
      <w:r w:rsidRPr="00702B30">
        <w:rPr>
          <w:rFonts w:ascii="Consolas" w:hAnsi="Consolas" w:cs="Consolas"/>
          <w:color w:val="0000FF"/>
          <w:sz w:val="19"/>
          <w:szCs w:val="19"/>
          <w:highlight w:val="white"/>
        </w:rPr>
        <w:t>=</w:t>
      </w:r>
      <w:r w:rsidRPr="00702B30">
        <w:rPr>
          <w:rFonts w:ascii="Consolas" w:hAnsi="Consolas" w:cs="Consolas"/>
          <w:color w:val="000000"/>
          <w:sz w:val="19"/>
          <w:szCs w:val="19"/>
          <w:highlight w:val="white"/>
        </w:rPr>
        <w:t>"</w:t>
      </w:r>
      <w:r w:rsidRPr="00702B30">
        <w:rPr>
          <w:rFonts w:ascii="Consolas" w:hAnsi="Consolas" w:cs="Consolas"/>
          <w:color w:val="0000FF"/>
          <w:sz w:val="19"/>
          <w:szCs w:val="19"/>
          <w:highlight w:val="white"/>
        </w:rPr>
        <w:t>C:\veneka\</w:t>
      </w:r>
      <w:r w:rsidRPr="00702B30">
        <w:rPr>
          <w:rFonts w:ascii="Consolas" w:hAnsi="Consolas" w:cs="Consolas"/>
          <w:color w:val="0000FF"/>
          <w:sz w:val="19"/>
          <w:szCs w:val="19"/>
          <w:highlight w:val="white"/>
        </w:rPr>
        <w:t>indigo_group</w:t>
      </w:r>
      <w:r w:rsidR="00BE50D5">
        <w:rPr>
          <w:rFonts w:ascii="Consolas" w:hAnsi="Consolas" w:cs="Consolas"/>
          <w:color w:val="0000FF"/>
          <w:sz w:val="19"/>
          <w:szCs w:val="19"/>
          <w:highlight w:val="white"/>
        </w:rPr>
        <w:t>\logs\</w:t>
      </w:r>
      <w:r w:rsidR="00BE50D5">
        <w:t xml:space="preserve"> – UAT  Environment</w:t>
      </w:r>
    </w:p>
    <w:p w:rsidR="00702B30" w:rsidRPr="00BE50D5" w:rsidRDefault="00702B30" w:rsidP="0054343F">
      <w:pPr>
        <w:pStyle w:val="ListParagraph"/>
        <w:numPr>
          <w:ilvl w:val="0"/>
          <w:numId w:val="46"/>
        </w:numPr>
        <w:spacing w:after="0" w:line="240" w:lineRule="auto"/>
        <w:jc w:val="both"/>
        <w:rPr>
          <w:rFonts w:ascii="Consolas" w:hAnsi="Consolas" w:cs="Consolas"/>
          <w:color w:val="0000FF"/>
          <w:sz w:val="19"/>
          <w:szCs w:val="19"/>
        </w:rPr>
      </w:pPr>
      <w:r w:rsidRPr="00BE50D5">
        <w:rPr>
          <w:rFonts w:ascii="Consolas" w:hAnsi="Consolas" w:cs="Consolas"/>
          <w:color w:val="FF0000"/>
          <w:sz w:val="19"/>
          <w:szCs w:val="19"/>
          <w:highlight w:val="white"/>
        </w:rPr>
        <w:t>value</w:t>
      </w:r>
      <w:r w:rsidRPr="00BE50D5">
        <w:rPr>
          <w:rFonts w:ascii="Consolas" w:hAnsi="Consolas" w:cs="Consolas"/>
          <w:color w:val="0000FF"/>
          <w:sz w:val="19"/>
          <w:szCs w:val="19"/>
          <w:highlight w:val="white"/>
        </w:rPr>
        <w:t>=</w:t>
      </w:r>
      <w:r w:rsidRPr="00BE50D5">
        <w:rPr>
          <w:rFonts w:ascii="Consolas" w:hAnsi="Consolas" w:cs="Consolas"/>
          <w:color w:val="000000"/>
          <w:sz w:val="19"/>
          <w:szCs w:val="19"/>
          <w:highlight w:val="white"/>
        </w:rPr>
        <w:t>"</w:t>
      </w:r>
      <w:r w:rsidRPr="00BE50D5">
        <w:rPr>
          <w:rFonts w:ascii="Consolas" w:hAnsi="Consolas" w:cs="Consolas"/>
          <w:color w:val="0000FF"/>
          <w:sz w:val="19"/>
          <w:szCs w:val="19"/>
          <w:highlight w:val="white"/>
        </w:rPr>
        <w:t>C:\veneka\indigo_group_test</w:t>
      </w:r>
      <w:r w:rsidR="00BE50D5">
        <w:rPr>
          <w:rFonts w:ascii="Consolas" w:hAnsi="Consolas" w:cs="Consolas"/>
          <w:color w:val="0000FF"/>
          <w:sz w:val="19"/>
          <w:szCs w:val="19"/>
          <w:highlight w:val="white"/>
        </w:rPr>
        <w:t>\logs\</w:t>
      </w:r>
      <w:r w:rsidR="00BE50D5">
        <w:t xml:space="preserve"> </w:t>
      </w:r>
      <w:r w:rsidR="00BE50D5">
        <w:t>– Test  Environment</w:t>
      </w:r>
    </w:p>
    <w:p w:rsidR="00702B30" w:rsidRDefault="00702B30" w:rsidP="00702B30">
      <w:pPr>
        <w:pStyle w:val="ListParagraph"/>
        <w:numPr>
          <w:ilvl w:val="0"/>
          <w:numId w:val="46"/>
        </w:numPr>
        <w:spacing w:after="0" w:line="240" w:lineRule="auto"/>
        <w:jc w:val="both"/>
      </w:pPr>
      <w:r w:rsidRPr="00702B30">
        <w:rPr>
          <w:rFonts w:ascii="Consolas" w:hAnsi="Consolas" w:cs="Consolas"/>
          <w:color w:val="FF0000"/>
          <w:sz w:val="19"/>
          <w:szCs w:val="19"/>
          <w:highlight w:val="white"/>
        </w:rPr>
        <w:t>value</w:t>
      </w:r>
      <w:r w:rsidRPr="00702B30">
        <w:rPr>
          <w:rFonts w:ascii="Consolas" w:hAnsi="Consolas" w:cs="Consolas"/>
          <w:color w:val="0000FF"/>
          <w:sz w:val="19"/>
          <w:szCs w:val="19"/>
          <w:highlight w:val="white"/>
        </w:rPr>
        <w:t>=</w:t>
      </w:r>
      <w:r w:rsidRPr="00702B30">
        <w:rPr>
          <w:rFonts w:ascii="Consolas" w:hAnsi="Consolas" w:cs="Consolas"/>
          <w:color w:val="000000"/>
          <w:sz w:val="19"/>
          <w:szCs w:val="19"/>
          <w:highlight w:val="white"/>
        </w:rPr>
        <w:t>"</w:t>
      </w:r>
      <w:r w:rsidRPr="00702B30">
        <w:rPr>
          <w:rFonts w:ascii="Consolas" w:hAnsi="Consolas" w:cs="Consolas"/>
          <w:color w:val="0000FF"/>
          <w:sz w:val="19"/>
          <w:szCs w:val="19"/>
          <w:highlight w:val="white"/>
        </w:rPr>
        <w:t>C:\veneka\indigo_group_</w:t>
      </w:r>
      <w:r w:rsidRPr="00702B30">
        <w:rPr>
          <w:rFonts w:ascii="Consolas" w:hAnsi="Consolas" w:cs="Consolas"/>
          <w:color w:val="0000FF"/>
          <w:sz w:val="19"/>
          <w:szCs w:val="19"/>
          <w:highlight w:val="white"/>
        </w:rPr>
        <w:t>support</w:t>
      </w:r>
      <w:r w:rsidR="00BE50D5">
        <w:rPr>
          <w:rFonts w:ascii="Consolas" w:hAnsi="Consolas" w:cs="Consolas"/>
          <w:color w:val="0000FF"/>
          <w:sz w:val="19"/>
          <w:szCs w:val="19"/>
          <w:highlight w:val="white"/>
        </w:rPr>
        <w:t>\logs\</w:t>
      </w:r>
      <w:r w:rsidR="00BE50D5">
        <w:t xml:space="preserve"> – Production Support Environment</w:t>
      </w:r>
    </w:p>
    <w:p w:rsidR="00BE50D5" w:rsidRDefault="00BE50D5" w:rsidP="00BE50D5">
      <w:pPr>
        <w:spacing w:after="0" w:line="240" w:lineRule="auto"/>
        <w:jc w:val="both"/>
      </w:pPr>
    </w:p>
    <w:p w:rsidR="00BE50D5" w:rsidRDefault="00BE50D5" w:rsidP="00BE50D5">
      <w:pPr>
        <w:spacing w:after="0" w:line="240" w:lineRule="auto"/>
        <w:jc w:val="both"/>
      </w:pPr>
      <w:r>
        <w:t xml:space="preserve">Database </w:t>
      </w:r>
      <w:proofErr w:type="spellStart"/>
      <w:r>
        <w:t>config</w:t>
      </w:r>
      <w:proofErr w:type="spellEnd"/>
      <w:r>
        <w:t xml:space="preserve"> values:</w:t>
      </w:r>
    </w:p>
    <w:p w:rsidR="00BE50D5" w:rsidRPr="00BE50D5" w:rsidRDefault="00BE50D5" w:rsidP="00BE50D5">
      <w:pPr>
        <w:pStyle w:val="ListParagraph"/>
        <w:numPr>
          <w:ilvl w:val="0"/>
          <w:numId w:val="46"/>
        </w:numPr>
        <w:spacing w:after="0" w:line="240" w:lineRule="auto"/>
        <w:jc w:val="both"/>
        <w:rPr>
          <w:rFonts w:ascii="Consolas" w:hAnsi="Consolas" w:cs="Consolas"/>
          <w:color w:val="0000FF"/>
          <w:sz w:val="19"/>
          <w:szCs w:val="19"/>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BaseConfigDir</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C:\veneka\indigo_group</w:t>
      </w:r>
      <w:r>
        <w:rPr>
          <w:rFonts w:ascii="Consolas" w:hAnsi="Consolas" w:cs="Consolas"/>
          <w:color w:val="0000FF"/>
          <w:sz w:val="19"/>
          <w:szCs w:val="19"/>
          <w:highlight w:val="white"/>
        </w:rPr>
        <w:t xml:space="preserve"> </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r>
        <w:t xml:space="preserve"> – UAT  </w:t>
      </w:r>
      <w:r>
        <w:t>Database</w:t>
      </w:r>
    </w:p>
    <w:p w:rsidR="00BE50D5" w:rsidRPr="00BE50D5" w:rsidRDefault="00BE50D5" w:rsidP="00BE50D5">
      <w:pPr>
        <w:pStyle w:val="ListParagraph"/>
        <w:numPr>
          <w:ilvl w:val="0"/>
          <w:numId w:val="46"/>
        </w:numPr>
        <w:spacing w:after="0" w:line="240" w:lineRule="auto"/>
        <w:jc w:val="both"/>
        <w:rPr>
          <w:rFonts w:ascii="Consolas" w:hAnsi="Consolas" w:cs="Consolas"/>
          <w:color w:val="0000FF"/>
          <w:sz w:val="19"/>
          <w:szCs w:val="19"/>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BaseConfigDir</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C:\veneka\indigo_group_test\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r>
        <w:t xml:space="preserve"> – </w:t>
      </w:r>
      <w:r>
        <w:t>Test</w:t>
      </w:r>
      <w:r>
        <w:t xml:space="preserve">  </w:t>
      </w:r>
      <w:r>
        <w:t>Database</w:t>
      </w:r>
    </w:p>
    <w:p w:rsidR="00BE50D5" w:rsidRPr="00BE50D5" w:rsidRDefault="00BE50D5" w:rsidP="00BE50D5">
      <w:pPr>
        <w:pStyle w:val="ListParagraph"/>
        <w:numPr>
          <w:ilvl w:val="0"/>
          <w:numId w:val="46"/>
        </w:numPr>
        <w:spacing w:after="0" w:line="240" w:lineRule="auto"/>
        <w:jc w:val="both"/>
        <w:rPr>
          <w:rFonts w:ascii="Consolas" w:hAnsi="Consolas" w:cs="Consolas"/>
          <w:color w:val="0000FF"/>
          <w:sz w:val="19"/>
          <w:szCs w:val="19"/>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BaseConfigDir</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C:\veneka\indigo_group_</w:t>
      </w:r>
      <w:r>
        <w:rPr>
          <w:rFonts w:ascii="Consolas" w:hAnsi="Consolas" w:cs="Consolas"/>
          <w:color w:val="0000FF"/>
          <w:sz w:val="19"/>
          <w:szCs w:val="19"/>
          <w:highlight w:val="white"/>
        </w:rPr>
        <w:t>support</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r>
        <w:t xml:space="preserve"> – </w:t>
      </w:r>
      <w:r w:rsidR="003605B7">
        <w:t>Support Datab</w:t>
      </w:r>
      <w:r w:rsidR="00B8704E">
        <w:t>a</w:t>
      </w:r>
      <w:bookmarkStart w:id="2" w:name="_GoBack"/>
      <w:bookmarkEnd w:id="2"/>
      <w:r w:rsidR="003605B7">
        <w:t>se</w:t>
      </w:r>
    </w:p>
    <w:p w:rsidR="00D661BC" w:rsidRDefault="00D661BC" w:rsidP="00A21517">
      <w:pPr>
        <w:pStyle w:val="ListParagraph"/>
        <w:spacing w:line="240" w:lineRule="auto"/>
        <w:jc w:val="both"/>
      </w:pPr>
    </w:p>
    <w:p w:rsidR="007116B3" w:rsidRDefault="007116B3" w:rsidP="0005709D">
      <w:pPr>
        <w:spacing w:line="240" w:lineRule="auto"/>
        <w:jc w:val="both"/>
      </w:pPr>
      <w:r>
        <w:t>Th</w:t>
      </w:r>
      <w:r w:rsidR="00A21517">
        <w:t>e</w:t>
      </w:r>
      <w:r>
        <w:t>s</w:t>
      </w:r>
      <w:r w:rsidR="00A21517">
        <w:t>e</w:t>
      </w:r>
      <w:r>
        <w:t xml:space="preserve"> </w:t>
      </w:r>
      <w:r w:rsidR="00A21517">
        <w:t>are</w:t>
      </w:r>
      <w:r>
        <w:t xml:space="preserve"> the URL</w:t>
      </w:r>
      <w:r w:rsidR="00A21517">
        <w:t>s</w:t>
      </w:r>
      <w:r>
        <w:t xml:space="preserve"> that the Web Server uses to connect to the Application server. This URL</w:t>
      </w:r>
      <w:r w:rsidR="00A21517">
        <w:t>s</w:t>
      </w:r>
      <w:r>
        <w:t xml:space="preserve"> </w:t>
      </w:r>
      <w:r w:rsidR="00A21517">
        <w:t>are</w:t>
      </w:r>
      <w:r>
        <w:t xml:space="preserve"> not used by the users, and merely exposes the Application services that the Web Server uses.</w:t>
      </w:r>
    </w:p>
    <w:p w:rsidR="001C1394" w:rsidRDefault="001C1394" w:rsidP="001C1394">
      <w:pPr>
        <w:pStyle w:val="Heading4"/>
        <w:spacing w:line="240" w:lineRule="auto"/>
        <w:jc w:val="both"/>
      </w:pPr>
      <w:proofErr w:type="spellStart"/>
      <w:r>
        <w:t>Ecobank</w:t>
      </w:r>
      <w:proofErr w:type="spellEnd"/>
      <w:r w:rsidRPr="001C1394">
        <w:t xml:space="preserve"> Group </w:t>
      </w:r>
      <w:r w:rsidR="003C6DC6">
        <w:t>Deployments</w:t>
      </w:r>
    </w:p>
    <w:p w:rsidR="001C1394" w:rsidRDefault="003C6DC6" w:rsidP="001C1394">
      <w:r>
        <w:t xml:space="preserve">When releases are made, they are password zipped and deployed into a </w:t>
      </w:r>
      <w:proofErr w:type="spellStart"/>
      <w:r>
        <w:t>google</w:t>
      </w:r>
      <w:proofErr w:type="spellEnd"/>
      <w:r>
        <w:t xml:space="preserve"> Drive folder name ‘</w:t>
      </w:r>
      <w:proofErr w:type="spellStart"/>
      <w:r>
        <w:t>Ecobank</w:t>
      </w:r>
      <w:proofErr w:type="spellEnd"/>
      <w:r>
        <w:t xml:space="preserve"> Group Deployments’.</w:t>
      </w:r>
    </w:p>
    <w:p w:rsidR="003C6DC6" w:rsidRDefault="003C6DC6" w:rsidP="003C6DC6">
      <w:pPr>
        <w:pStyle w:val="ListParagraph"/>
        <w:numPr>
          <w:ilvl w:val="0"/>
          <w:numId w:val="41"/>
        </w:numPr>
      </w:pPr>
      <w:r>
        <w:t xml:space="preserve">Google Drive Address: </w:t>
      </w:r>
      <w:hyperlink r:id="rId22" w:history="1">
        <w:r w:rsidRPr="0073783F">
          <w:rPr>
            <w:rStyle w:val="Hyperlink"/>
          </w:rPr>
          <w:t>https://drive.google.com/folderview?id=0B26sgINd3DXLZnZDekh4SlpvQkk&amp;usp=sharing</w:t>
        </w:r>
      </w:hyperlink>
    </w:p>
    <w:p w:rsidR="003C6DC6" w:rsidRDefault="003C6DC6" w:rsidP="003C6DC6">
      <w:pPr>
        <w:pStyle w:val="ListParagraph"/>
        <w:numPr>
          <w:ilvl w:val="0"/>
          <w:numId w:val="41"/>
        </w:numPr>
      </w:pPr>
      <w:r>
        <w:t>Unzipping Password: Jungle01$</w:t>
      </w:r>
    </w:p>
    <w:p w:rsidR="003C6DC6" w:rsidRDefault="003C6DC6" w:rsidP="003C6DC6">
      <w:r>
        <w:t>The ideal process for deploying these release are:</w:t>
      </w:r>
    </w:p>
    <w:p w:rsidR="003C6DC6" w:rsidRDefault="003C6DC6" w:rsidP="003C6DC6">
      <w:pPr>
        <w:pStyle w:val="ListParagraph"/>
        <w:numPr>
          <w:ilvl w:val="0"/>
          <w:numId w:val="42"/>
        </w:numPr>
      </w:pPr>
      <w:r>
        <w:t>Deployed and test in the test environment so that testing and bug fixing does not affect UAT.</w:t>
      </w:r>
    </w:p>
    <w:p w:rsidR="003C6DC6" w:rsidRDefault="003C6DC6" w:rsidP="003C6DC6">
      <w:pPr>
        <w:pStyle w:val="ListParagraph"/>
        <w:numPr>
          <w:ilvl w:val="0"/>
          <w:numId w:val="42"/>
        </w:numPr>
      </w:pPr>
      <w:r>
        <w:t xml:space="preserve">Once the new release is stable in test, it is then graduated to UAT where the </w:t>
      </w:r>
      <w:proofErr w:type="spellStart"/>
      <w:r>
        <w:t>Ecobank</w:t>
      </w:r>
      <w:proofErr w:type="spellEnd"/>
      <w:r>
        <w:t xml:space="preserve"> UAT Team will test and sign-off the functionality</w:t>
      </w:r>
      <w:r w:rsidR="008A292B">
        <w:t xml:space="preserve"> for Production</w:t>
      </w:r>
      <w:r>
        <w:t>.</w:t>
      </w:r>
    </w:p>
    <w:p w:rsidR="003C6DC6" w:rsidRDefault="008A292B" w:rsidP="003C6DC6">
      <w:pPr>
        <w:pStyle w:val="ListParagraph"/>
        <w:numPr>
          <w:ilvl w:val="0"/>
          <w:numId w:val="42"/>
        </w:numPr>
      </w:pPr>
      <w:r>
        <w:t>Once the</w:t>
      </w:r>
      <w:r w:rsidR="003C6DC6">
        <w:t xml:space="preserve"> release has been deployed to </w:t>
      </w:r>
      <w:r>
        <w:t>Production, it is graduated to the Production Support Environment.</w:t>
      </w:r>
    </w:p>
    <w:p w:rsidR="004D2991" w:rsidRDefault="004D2991" w:rsidP="0005709D">
      <w:pPr>
        <w:pStyle w:val="Heading4"/>
        <w:spacing w:line="240" w:lineRule="auto"/>
        <w:jc w:val="both"/>
      </w:pPr>
      <w:r w:rsidRPr="004D2991">
        <w:t>Servers and Logons</w:t>
      </w:r>
    </w:p>
    <w:p w:rsidR="004D2991" w:rsidRDefault="007B7FB1" w:rsidP="004D2991">
      <w:pPr>
        <w:pStyle w:val="ListParagraph"/>
        <w:numPr>
          <w:ilvl w:val="0"/>
          <w:numId w:val="45"/>
        </w:numPr>
      </w:pPr>
      <w:r>
        <w:t>A</w:t>
      </w:r>
      <w:r w:rsidR="004D2991">
        <w:t>pplication Server</w:t>
      </w:r>
      <w:r>
        <w:t xml:space="preserve"> – Test</w:t>
      </w:r>
    </w:p>
    <w:p w:rsidR="004D2991" w:rsidRDefault="004D2991" w:rsidP="004D2991">
      <w:pPr>
        <w:pStyle w:val="ListParagraph"/>
        <w:numPr>
          <w:ilvl w:val="1"/>
          <w:numId w:val="45"/>
        </w:numPr>
      </w:pPr>
      <w:r>
        <w:t>IP Address: 10.2.115.16</w:t>
      </w:r>
    </w:p>
    <w:p w:rsidR="004D2991" w:rsidRPr="007B7FB1" w:rsidRDefault="007B7FB1" w:rsidP="004D2991">
      <w:pPr>
        <w:pStyle w:val="ListParagraph"/>
        <w:numPr>
          <w:ilvl w:val="1"/>
          <w:numId w:val="45"/>
        </w:numPr>
      </w:pPr>
      <w:r>
        <w:t xml:space="preserve">Username: </w:t>
      </w:r>
      <w:r>
        <w:rPr>
          <w:rFonts w:ascii="Tahoma" w:eastAsia="Times New Roman" w:hAnsi="Tahoma" w:cs="Tahoma"/>
          <w:color w:val="000000"/>
          <w:sz w:val="20"/>
          <w:szCs w:val="20"/>
        </w:rPr>
        <w:t>EPG-IND</w:t>
      </w:r>
      <w:r>
        <w:rPr>
          <w:rFonts w:ascii="Tahoma" w:eastAsia="Times New Roman" w:hAnsi="Tahoma" w:cs="Tahoma"/>
          <w:color w:val="000000"/>
          <w:sz w:val="20"/>
          <w:szCs w:val="20"/>
        </w:rPr>
        <w:t>APP</w:t>
      </w:r>
      <w:r>
        <w:rPr>
          <w:rFonts w:ascii="Tahoma" w:eastAsia="Times New Roman" w:hAnsi="Tahoma" w:cs="Tahoma"/>
          <w:color w:val="000000"/>
          <w:sz w:val="20"/>
          <w:szCs w:val="20"/>
        </w:rPr>
        <w:t>-01</w:t>
      </w:r>
      <w:r>
        <w:rPr>
          <w:rFonts w:ascii="Tahoma" w:eastAsia="Times New Roman" w:hAnsi="Tahoma" w:cs="Tahoma"/>
          <w:color w:val="000000"/>
          <w:sz w:val="20"/>
          <w:szCs w:val="20"/>
        </w:rPr>
        <w:t>\Admin</w:t>
      </w:r>
    </w:p>
    <w:p w:rsidR="007B7FB1" w:rsidRPr="007B7FB1" w:rsidRDefault="007B7FB1" w:rsidP="004D2991">
      <w:pPr>
        <w:pStyle w:val="ListParagraph"/>
        <w:numPr>
          <w:ilvl w:val="1"/>
          <w:numId w:val="45"/>
        </w:numPr>
      </w:pPr>
      <w:r>
        <w:rPr>
          <w:rFonts w:ascii="Tahoma" w:eastAsia="Times New Roman" w:hAnsi="Tahoma" w:cs="Tahoma"/>
          <w:color w:val="000000"/>
          <w:sz w:val="20"/>
          <w:szCs w:val="20"/>
        </w:rPr>
        <w:t xml:space="preserve">Password: </w:t>
      </w:r>
      <w:r>
        <w:rPr>
          <w:rFonts w:ascii="Tahoma" w:eastAsia="Times New Roman" w:hAnsi="Tahoma" w:cs="Tahoma"/>
          <w:color w:val="000000"/>
          <w:sz w:val="20"/>
          <w:szCs w:val="20"/>
        </w:rPr>
        <w:t>3c0bank3P1</w:t>
      </w:r>
    </w:p>
    <w:p w:rsidR="007B7FB1" w:rsidRPr="007B7FB1" w:rsidRDefault="007B7FB1" w:rsidP="007B7FB1">
      <w:pPr>
        <w:pStyle w:val="ListParagraph"/>
        <w:ind w:left="1440"/>
      </w:pPr>
    </w:p>
    <w:p w:rsidR="007B7FB1" w:rsidRDefault="007B7FB1" w:rsidP="007B7FB1">
      <w:pPr>
        <w:pStyle w:val="ListParagraph"/>
        <w:numPr>
          <w:ilvl w:val="0"/>
          <w:numId w:val="45"/>
        </w:numPr>
      </w:pPr>
      <w:r>
        <w:t>Web Server – Test</w:t>
      </w:r>
      <w:r w:rsidRPr="007B7FB1">
        <w:t xml:space="preserve"> </w:t>
      </w:r>
    </w:p>
    <w:p w:rsidR="007B7FB1" w:rsidRDefault="007B7FB1" w:rsidP="007B7FB1">
      <w:pPr>
        <w:pStyle w:val="ListParagraph"/>
        <w:numPr>
          <w:ilvl w:val="1"/>
          <w:numId w:val="45"/>
        </w:numPr>
      </w:pPr>
      <w:r>
        <w:lastRenderedPageBreak/>
        <w:t>IP Address: 10.2.115.1</w:t>
      </w:r>
      <w:r>
        <w:t>5</w:t>
      </w:r>
    </w:p>
    <w:p w:rsidR="007B7FB1" w:rsidRPr="007B7FB1" w:rsidRDefault="007B7FB1" w:rsidP="007B7FB1">
      <w:pPr>
        <w:pStyle w:val="ListParagraph"/>
        <w:numPr>
          <w:ilvl w:val="1"/>
          <w:numId w:val="45"/>
        </w:numPr>
      </w:pPr>
      <w:r>
        <w:t xml:space="preserve">Username: </w:t>
      </w:r>
      <w:r>
        <w:rPr>
          <w:rFonts w:ascii="Tahoma" w:eastAsia="Times New Roman" w:hAnsi="Tahoma" w:cs="Tahoma"/>
          <w:color w:val="000000"/>
          <w:sz w:val="20"/>
          <w:szCs w:val="20"/>
        </w:rPr>
        <w:t>EPG-IND</w:t>
      </w:r>
      <w:r>
        <w:rPr>
          <w:rFonts w:ascii="Tahoma" w:eastAsia="Times New Roman" w:hAnsi="Tahoma" w:cs="Tahoma"/>
          <w:color w:val="000000"/>
          <w:sz w:val="20"/>
          <w:szCs w:val="20"/>
        </w:rPr>
        <w:t>WEB</w:t>
      </w:r>
      <w:r>
        <w:rPr>
          <w:rFonts w:ascii="Tahoma" w:eastAsia="Times New Roman" w:hAnsi="Tahoma" w:cs="Tahoma"/>
          <w:color w:val="000000"/>
          <w:sz w:val="20"/>
          <w:szCs w:val="20"/>
        </w:rPr>
        <w:t>-01\Admin</w:t>
      </w:r>
    </w:p>
    <w:p w:rsidR="007B7FB1" w:rsidRPr="007B7FB1" w:rsidRDefault="007B7FB1" w:rsidP="007B7FB1">
      <w:pPr>
        <w:pStyle w:val="ListParagraph"/>
        <w:numPr>
          <w:ilvl w:val="1"/>
          <w:numId w:val="45"/>
        </w:numPr>
      </w:pPr>
      <w:r>
        <w:rPr>
          <w:rFonts w:ascii="Tahoma" w:eastAsia="Times New Roman" w:hAnsi="Tahoma" w:cs="Tahoma"/>
          <w:color w:val="000000"/>
          <w:sz w:val="20"/>
          <w:szCs w:val="20"/>
        </w:rPr>
        <w:t>Password: 3c0bank3P1</w:t>
      </w:r>
    </w:p>
    <w:p w:rsidR="007B7FB1" w:rsidRPr="007B7FB1" w:rsidRDefault="007B7FB1" w:rsidP="007B7FB1">
      <w:pPr>
        <w:pStyle w:val="ListParagraph"/>
        <w:numPr>
          <w:ilvl w:val="0"/>
          <w:numId w:val="45"/>
        </w:numPr>
      </w:pPr>
      <w:r>
        <w:rPr>
          <w:rFonts w:ascii="Tahoma" w:eastAsia="Times New Roman" w:hAnsi="Tahoma" w:cs="Tahoma"/>
          <w:color w:val="000000"/>
          <w:sz w:val="20"/>
          <w:szCs w:val="20"/>
        </w:rPr>
        <w:t>Database Server – Test</w:t>
      </w:r>
    </w:p>
    <w:p w:rsidR="007B7FB1" w:rsidRPr="007B7FB1" w:rsidRDefault="007B7FB1" w:rsidP="007B7FB1">
      <w:pPr>
        <w:pStyle w:val="ListParagraph"/>
        <w:numPr>
          <w:ilvl w:val="1"/>
          <w:numId w:val="45"/>
        </w:numPr>
      </w:pPr>
      <w:r>
        <w:rPr>
          <w:rFonts w:ascii="Tahoma" w:eastAsia="Times New Roman" w:hAnsi="Tahoma" w:cs="Tahoma"/>
          <w:color w:val="000000"/>
          <w:sz w:val="20"/>
          <w:szCs w:val="20"/>
        </w:rPr>
        <w:t xml:space="preserve">IP Address: </w:t>
      </w:r>
      <w:r>
        <w:rPr>
          <w:rFonts w:ascii="Tahoma" w:eastAsia="Times New Roman" w:hAnsi="Tahoma" w:cs="Tahoma"/>
          <w:color w:val="000000"/>
          <w:sz w:val="20"/>
          <w:szCs w:val="20"/>
        </w:rPr>
        <w:t>10.2.115.17</w:t>
      </w:r>
    </w:p>
    <w:p w:rsidR="007B7FB1" w:rsidRPr="007B7FB1" w:rsidRDefault="007B7FB1" w:rsidP="007B7FB1">
      <w:pPr>
        <w:pStyle w:val="ListParagraph"/>
        <w:numPr>
          <w:ilvl w:val="1"/>
          <w:numId w:val="45"/>
        </w:numPr>
      </w:pPr>
      <w:r>
        <w:rPr>
          <w:rFonts w:ascii="Tahoma" w:eastAsia="Times New Roman" w:hAnsi="Tahoma" w:cs="Tahoma"/>
          <w:color w:val="000000"/>
          <w:sz w:val="20"/>
          <w:szCs w:val="20"/>
        </w:rPr>
        <w:t xml:space="preserve">Username: </w:t>
      </w:r>
      <w:r>
        <w:rPr>
          <w:rFonts w:ascii="Tahoma" w:eastAsia="Times New Roman" w:hAnsi="Tahoma" w:cs="Tahoma"/>
          <w:color w:val="000000"/>
          <w:sz w:val="20"/>
          <w:szCs w:val="20"/>
        </w:rPr>
        <w:t>ECOBANKGROUP\</w:t>
      </w:r>
      <w:proofErr w:type="spellStart"/>
      <w:r>
        <w:rPr>
          <w:rFonts w:ascii="Tahoma" w:eastAsia="Times New Roman" w:hAnsi="Tahoma" w:cs="Tahoma"/>
          <w:color w:val="000000"/>
          <w:sz w:val="20"/>
          <w:szCs w:val="20"/>
        </w:rPr>
        <w:t>indigoicpp</w:t>
      </w:r>
      <w:proofErr w:type="spellEnd"/>
    </w:p>
    <w:p w:rsidR="007B7FB1" w:rsidRPr="007B7FB1" w:rsidRDefault="007B7FB1" w:rsidP="007B7FB1">
      <w:pPr>
        <w:pStyle w:val="ListParagraph"/>
        <w:numPr>
          <w:ilvl w:val="1"/>
          <w:numId w:val="45"/>
        </w:numPr>
      </w:pPr>
      <w:r>
        <w:rPr>
          <w:rFonts w:ascii="Tahoma" w:eastAsia="Times New Roman" w:hAnsi="Tahoma" w:cs="Tahoma"/>
          <w:color w:val="000000"/>
          <w:sz w:val="20"/>
          <w:szCs w:val="20"/>
        </w:rPr>
        <w:t xml:space="preserve">Password: </w:t>
      </w:r>
      <w:r>
        <w:rPr>
          <w:rFonts w:ascii="Tahoma" w:eastAsia="Times New Roman" w:hAnsi="Tahoma" w:cs="Tahoma"/>
          <w:color w:val="000000"/>
          <w:sz w:val="20"/>
          <w:szCs w:val="20"/>
        </w:rPr>
        <w:t>56Gy6]7x5m6</w:t>
      </w:r>
    </w:p>
    <w:p w:rsidR="007B7FB1" w:rsidRPr="004D2991" w:rsidRDefault="007B7FB1" w:rsidP="007B7FB1"/>
    <w:p w:rsidR="00DC4806" w:rsidRDefault="00DC4806" w:rsidP="0005709D">
      <w:pPr>
        <w:pStyle w:val="Heading4"/>
        <w:spacing w:line="240" w:lineRule="auto"/>
        <w:jc w:val="both"/>
      </w:pPr>
      <w:r>
        <w:t>Installation directories</w:t>
      </w:r>
    </w:p>
    <w:p w:rsidR="001424C2" w:rsidRDefault="001424C2" w:rsidP="0005709D">
      <w:pPr>
        <w:spacing w:line="240" w:lineRule="auto"/>
        <w:jc w:val="both"/>
      </w:pPr>
      <w:r>
        <w:t>The Web Server has been installed in:</w:t>
      </w:r>
    </w:p>
    <w:p w:rsidR="001424C2" w:rsidRDefault="00A21517" w:rsidP="00A21517">
      <w:pPr>
        <w:pStyle w:val="ListParagraph"/>
        <w:numPr>
          <w:ilvl w:val="0"/>
          <w:numId w:val="9"/>
        </w:numPr>
        <w:spacing w:line="240" w:lineRule="auto"/>
        <w:jc w:val="both"/>
      </w:pPr>
      <w:r w:rsidRPr="00A21517">
        <w:t>C:\inetpub\IndigoGroupWeb</w:t>
      </w:r>
      <w:r>
        <w:t>Test – Test  Environment</w:t>
      </w:r>
    </w:p>
    <w:p w:rsidR="00A21517" w:rsidRDefault="00A21517" w:rsidP="00A21517">
      <w:pPr>
        <w:pStyle w:val="ListParagraph"/>
        <w:numPr>
          <w:ilvl w:val="0"/>
          <w:numId w:val="9"/>
        </w:numPr>
        <w:spacing w:line="240" w:lineRule="auto"/>
        <w:jc w:val="both"/>
      </w:pPr>
      <w:r w:rsidRPr="00A21517">
        <w:t>C:\inetpub\IndigoGroupWeb</w:t>
      </w:r>
      <w:r>
        <w:t xml:space="preserve"> – UAT  Environment</w:t>
      </w:r>
    </w:p>
    <w:p w:rsidR="00A21517" w:rsidRDefault="00A21517" w:rsidP="00A21517">
      <w:pPr>
        <w:pStyle w:val="ListParagraph"/>
        <w:numPr>
          <w:ilvl w:val="0"/>
          <w:numId w:val="9"/>
        </w:numPr>
        <w:spacing w:line="240" w:lineRule="auto"/>
        <w:jc w:val="both"/>
      </w:pPr>
      <w:r w:rsidRPr="00A21517">
        <w:t>C:\inetpub\IndigoGroupWeb</w:t>
      </w:r>
      <w:r>
        <w:t>Support – Production Support  Environment</w:t>
      </w:r>
    </w:p>
    <w:p w:rsidR="00A21517" w:rsidRDefault="00A21517" w:rsidP="00A21517">
      <w:pPr>
        <w:spacing w:line="240" w:lineRule="auto"/>
        <w:ind w:left="360"/>
        <w:jc w:val="both"/>
      </w:pPr>
    </w:p>
    <w:p w:rsidR="001424C2" w:rsidRDefault="001424C2" w:rsidP="0005709D">
      <w:pPr>
        <w:spacing w:line="240" w:lineRule="auto"/>
        <w:jc w:val="both"/>
      </w:pPr>
      <w:r>
        <w:t>The Application Server has been installed in:</w:t>
      </w:r>
    </w:p>
    <w:p w:rsidR="009A4FF6" w:rsidRDefault="009A4FF6" w:rsidP="009A4FF6">
      <w:pPr>
        <w:pStyle w:val="ListParagraph"/>
        <w:numPr>
          <w:ilvl w:val="0"/>
          <w:numId w:val="9"/>
        </w:numPr>
        <w:spacing w:line="240" w:lineRule="auto"/>
        <w:jc w:val="both"/>
      </w:pPr>
      <w:r w:rsidRPr="00A21517">
        <w:t>C:\inetpub\IndigoGroup</w:t>
      </w:r>
      <w:r>
        <w:t>AppTest – Test  Environment</w:t>
      </w:r>
    </w:p>
    <w:p w:rsidR="009A4FF6" w:rsidRDefault="009A4FF6" w:rsidP="009A4FF6">
      <w:pPr>
        <w:pStyle w:val="ListParagraph"/>
        <w:numPr>
          <w:ilvl w:val="0"/>
          <w:numId w:val="9"/>
        </w:numPr>
        <w:spacing w:line="240" w:lineRule="auto"/>
        <w:jc w:val="both"/>
      </w:pPr>
      <w:r w:rsidRPr="00A21517">
        <w:t>C:\inetpub\IndigoGroup</w:t>
      </w:r>
      <w:r>
        <w:t>App – UAT  Environment</w:t>
      </w:r>
    </w:p>
    <w:p w:rsidR="009A4FF6" w:rsidRDefault="009A4FF6" w:rsidP="009A4FF6">
      <w:pPr>
        <w:pStyle w:val="ListParagraph"/>
        <w:numPr>
          <w:ilvl w:val="0"/>
          <w:numId w:val="9"/>
        </w:numPr>
        <w:spacing w:line="240" w:lineRule="auto"/>
        <w:jc w:val="both"/>
      </w:pPr>
      <w:r w:rsidRPr="00A21517">
        <w:t>C:\inetpub\IndigoGroup</w:t>
      </w:r>
      <w:r>
        <w:t>AppSupport – Production Support  Environment</w:t>
      </w:r>
    </w:p>
    <w:p w:rsidR="009A4FF6" w:rsidRDefault="009A4FF6" w:rsidP="009A4FF6">
      <w:pPr>
        <w:spacing w:line="240" w:lineRule="auto"/>
        <w:jc w:val="both"/>
      </w:pPr>
    </w:p>
    <w:p w:rsidR="00D43973" w:rsidRDefault="00D43973" w:rsidP="0005709D">
      <w:pPr>
        <w:pStyle w:val="Heading3"/>
        <w:spacing w:line="240" w:lineRule="auto"/>
        <w:jc w:val="both"/>
      </w:pPr>
      <w:r>
        <w:t>Error Logs</w:t>
      </w:r>
    </w:p>
    <w:p w:rsidR="001424C2" w:rsidRDefault="001424C2" w:rsidP="0005709D">
      <w:pPr>
        <w:spacing w:line="240" w:lineRule="auto"/>
        <w:jc w:val="both"/>
      </w:pPr>
      <w:r>
        <w:t xml:space="preserve">Error </w:t>
      </w:r>
      <w:r w:rsidR="00921E8D">
        <w:t xml:space="preserve">and system </w:t>
      </w:r>
      <w:r>
        <w:t>logs for the Web Server can be found in:</w:t>
      </w:r>
    </w:p>
    <w:p w:rsidR="001424C2" w:rsidRDefault="009A4FF6" w:rsidP="009A4FF6">
      <w:pPr>
        <w:pStyle w:val="ListParagraph"/>
        <w:numPr>
          <w:ilvl w:val="0"/>
          <w:numId w:val="9"/>
        </w:numPr>
        <w:spacing w:line="240" w:lineRule="auto"/>
        <w:jc w:val="both"/>
      </w:pPr>
      <w:r w:rsidRPr="009A4FF6">
        <w:t>C:\Veneka\indigo_group\logs\web</w:t>
      </w:r>
      <w:r w:rsidR="004D2991">
        <w:t xml:space="preserve"> – UAT  Environment</w:t>
      </w:r>
    </w:p>
    <w:p w:rsidR="00BF5723" w:rsidRDefault="00BF5723" w:rsidP="00BF5723">
      <w:pPr>
        <w:pStyle w:val="ListParagraph"/>
        <w:numPr>
          <w:ilvl w:val="0"/>
          <w:numId w:val="9"/>
        </w:numPr>
        <w:spacing w:line="240" w:lineRule="auto"/>
        <w:jc w:val="both"/>
      </w:pPr>
      <w:r w:rsidRPr="009A4FF6">
        <w:t>C:\Veneka\indigo_group</w:t>
      </w:r>
      <w:r w:rsidR="004D2991">
        <w:t>_test</w:t>
      </w:r>
      <w:r w:rsidRPr="009A4FF6">
        <w:t>\logs\web</w:t>
      </w:r>
      <w:r w:rsidR="004D2991">
        <w:t xml:space="preserve"> – Test  Environment</w:t>
      </w:r>
    </w:p>
    <w:p w:rsidR="00BF5723" w:rsidRDefault="00BF5723" w:rsidP="00BF5723">
      <w:pPr>
        <w:pStyle w:val="ListParagraph"/>
        <w:numPr>
          <w:ilvl w:val="0"/>
          <w:numId w:val="9"/>
        </w:numPr>
        <w:spacing w:line="240" w:lineRule="auto"/>
        <w:jc w:val="both"/>
      </w:pPr>
      <w:r w:rsidRPr="009A4FF6">
        <w:t>C:\Veneka\indigo_group</w:t>
      </w:r>
      <w:r w:rsidR="004D2991">
        <w:t>_Support</w:t>
      </w:r>
      <w:r w:rsidRPr="009A4FF6">
        <w:t>\logs\web</w:t>
      </w:r>
      <w:r w:rsidR="004D2991">
        <w:t xml:space="preserve"> – Production Support  Environment</w:t>
      </w:r>
    </w:p>
    <w:p w:rsidR="004D2991" w:rsidRDefault="001424C2" w:rsidP="004D2991">
      <w:pPr>
        <w:spacing w:line="240" w:lineRule="auto"/>
        <w:jc w:val="both"/>
      </w:pPr>
      <w:r>
        <w:t xml:space="preserve">Error </w:t>
      </w:r>
      <w:r w:rsidR="00921E8D">
        <w:t xml:space="preserve">and system </w:t>
      </w:r>
      <w:r>
        <w:t>logs for the Application Server can be found in:</w:t>
      </w:r>
      <w:r w:rsidR="004D2991" w:rsidRPr="004D2991">
        <w:t xml:space="preserve"> </w:t>
      </w:r>
    </w:p>
    <w:p w:rsidR="004D2991" w:rsidRDefault="004D2991" w:rsidP="004D2991">
      <w:pPr>
        <w:pStyle w:val="ListParagraph"/>
        <w:numPr>
          <w:ilvl w:val="0"/>
          <w:numId w:val="9"/>
        </w:numPr>
        <w:spacing w:line="240" w:lineRule="auto"/>
        <w:jc w:val="both"/>
      </w:pPr>
      <w:r w:rsidRPr="009A4FF6">
        <w:t>C:\Veneka\indigo_group\logs\</w:t>
      </w:r>
      <w:r>
        <w:t>app – UAT  Environment</w:t>
      </w:r>
    </w:p>
    <w:p w:rsidR="004D2991" w:rsidRDefault="004D2991" w:rsidP="004D2991">
      <w:pPr>
        <w:pStyle w:val="ListParagraph"/>
        <w:numPr>
          <w:ilvl w:val="0"/>
          <w:numId w:val="9"/>
        </w:numPr>
        <w:spacing w:line="240" w:lineRule="auto"/>
        <w:jc w:val="both"/>
      </w:pPr>
      <w:r w:rsidRPr="009A4FF6">
        <w:t>C:\Veneka\indigo_group</w:t>
      </w:r>
      <w:r>
        <w:t>_test</w:t>
      </w:r>
      <w:r w:rsidRPr="009A4FF6">
        <w:t>\logs\</w:t>
      </w:r>
      <w:r>
        <w:t>app – Test  Environment</w:t>
      </w:r>
    </w:p>
    <w:p w:rsidR="004D2991" w:rsidRDefault="004D2991" w:rsidP="004D2991">
      <w:pPr>
        <w:pStyle w:val="ListParagraph"/>
        <w:numPr>
          <w:ilvl w:val="0"/>
          <w:numId w:val="9"/>
        </w:numPr>
        <w:spacing w:line="240" w:lineRule="auto"/>
        <w:jc w:val="both"/>
      </w:pPr>
      <w:r w:rsidRPr="009A4FF6">
        <w:t>C:\Veneka\indigo_group</w:t>
      </w:r>
      <w:r>
        <w:t>_Support</w:t>
      </w:r>
      <w:r w:rsidRPr="009A4FF6">
        <w:t>\logs\</w:t>
      </w:r>
      <w:r>
        <w:t>app – Production Support  Environment</w:t>
      </w:r>
    </w:p>
    <w:p w:rsidR="001424C2" w:rsidRDefault="001424C2" w:rsidP="004D2991">
      <w:pPr>
        <w:spacing w:line="240" w:lineRule="auto"/>
        <w:jc w:val="both"/>
      </w:pPr>
      <w:r>
        <w:t xml:space="preserve">Errors are written to a dated log file, and within the log file the errors are time stamped. </w:t>
      </w:r>
    </w:p>
    <w:p w:rsidR="009A4FF6" w:rsidRDefault="009A4FF6" w:rsidP="0005709D">
      <w:pPr>
        <w:spacing w:line="240" w:lineRule="auto"/>
        <w:jc w:val="both"/>
      </w:pPr>
    </w:p>
    <w:p w:rsidR="001424C2" w:rsidRDefault="001424C2" w:rsidP="0005709D">
      <w:pPr>
        <w:pStyle w:val="Heading3"/>
        <w:spacing w:line="240" w:lineRule="auto"/>
        <w:jc w:val="both"/>
      </w:pPr>
      <w:r>
        <w:t>Application pool setup</w:t>
      </w:r>
    </w:p>
    <w:p w:rsidR="001424C2" w:rsidRDefault="001424C2" w:rsidP="0005709D">
      <w:pPr>
        <w:spacing w:line="240" w:lineRule="auto"/>
        <w:jc w:val="both"/>
      </w:pPr>
      <w:r>
        <w:t>Both the Web Server and the Applicati</w:t>
      </w:r>
      <w:r w:rsidR="0022312E">
        <w:t>on server run in the indigo</w:t>
      </w:r>
      <w:r>
        <w:t xml:space="preserve"> application pool</w:t>
      </w:r>
      <w:r w:rsidR="007826A6">
        <w:t xml:space="preserve"> and must be set to 4.0</w:t>
      </w:r>
      <w:r>
        <w:t xml:space="preserve">. </w:t>
      </w:r>
    </w:p>
    <w:p w:rsidR="001424C2" w:rsidRDefault="00B52D66" w:rsidP="0005709D">
      <w:pPr>
        <w:spacing w:line="240" w:lineRule="auto"/>
        <w:jc w:val="both"/>
      </w:pPr>
      <w:r>
        <w:t>This application</w:t>
      </w:r>
      <w:r w:rsidR="001424C2">
        <w:t xml:space="preserve"> pool </w:t>
      </w:r>
      <w:r w:rsidR="00921E8D">
        <w:t xml:space="preserve">runs with the </w:t>
      </w:r>
      <w:r w:rsidR="00921E8D" w:rsidRPr="00921E8D">
        <w:rPr>
          <w:b/>
          <w:u w:val="single"/>
        </w:rPr>
        <w:t>credentials to allow access to the SQL database</w:t>
      </w:r>
      <w:r w:rsidR="00921E8D">
        <w:t>.</w:t>
      </w:r>
    </w:p>
    <w:p w:rsidR="001424C2" w:rsidRDefault="009A4FF6" w:rsidP="0005709D">
      <w:pPr>
        <w:spacing w:line="240" w:lineRule="auto"/>
        <w:jc w:val="both"/>
      </w:pPr>
      <w:r>
        <w:rPr>
          <w:noProof/>
        </w:rPr>
        <w:lastRenderedPageBreak/>
        <w:drawing>
          <wp:inline distT="0" distB="0" distL="0" distR="0" wp14:anchorId="391433FF" wp14:editId="4A97A303">
            <wp:extent cx="5731510" cy="1800860"/>
            <wp:effectExtent l="0" t="0" r="254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800860"/>
                    </a:xfrm>
                    <a:prstGeom prst="rect">
                      <a:avLst/>
                    </a:prstGeom>
                  </pic:spPr>
                </pic:pic>
              </a:graphicData>
            </a:graphic>
          </wp:inline>
        </w:drawing>
      </w:r>
    </w:p>
    <w:p w:rsidR="001424C2" w:rsidRDefault="001424C2" w:rsidP="0005709D">
      <w:pPr>
        <w:spacing w:line="240" w:lineRule="auto"/>
        <w:jc w:val="both"/>
      </w:pPr>
      <w:r>
        <w:t>The identity of the application pool is a user which is the correct permissions within SQL.</w:t>
      </w:r>
    </w:p>
    <w:p w:rsidR="001424C2" w:rsidRDefault="001424C2" w:rsidP="0005709D">
      <w:pPr>
        <w:spacing w:line="240" w:lineRule="auto"/>
        <w:jc w:val="both"/>
      </w:pPr>
      <w:r>
        <w:t>It is key that “Enable 32-bit Applications” is set to True for this application to run correctly.</w:t>
      </w:r>
    </w:p>
    <w:p w:rsidR="001424C2" w:rsidRPr="001424C2" w:rsidRDefault="009A4FF6" w:rsidP="0005709D">
      <w:pPr>
        <w:spacing w:line="240" w:lineRule="auto"/>
        <w:jc w:val="both"/>
      </w:pPr>
      <w:r>
        <w:rPr>
          <w:noProof/>
        </w:rPr>
        <w:drawing>
          <wp:inline distT="0" distB="0" distL="0" distR="0" wp14:anchorId="388F01A5" wp14:editId="762EB3EF">
            <wp:extent cx="4305300" cy="52482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05300" cy="5248275"/>
                    </a:xfrm>
                    <a:prstGeom prst="rect">
                      <a:avLst/>
                    </a:prstGeom>
                  </pic:spPr>
                </pic:pic>
              </a:graphicData>
            </a:graphic>
          </wp:inline>
        </w:drawing>
      </w:r>
    </w:p>
    <w:p w:rsidR="00F5730D" w:rsidRDefault="00F5730D" w:rsidP="0005709D">
      <w:pPr>
        <w:pStyle w:val="Heading2"/>
        <w:spacing w:line="240" w:lineRule="auto"/>
        <w:jc w:val="both"/>
      </w:pPr>
      <w:bookmarkStart w:id="3" w:name="_Toc394151899"/>
      <w:r>
        <w:t>Database</w:t>
      </w:r>
      <w:bookmarkEnd w:id="3"/>
    </w:p>
    <w:p w:rsidR="00052324" w:rsidRPr="00052324" w:rsidRDefault="00052324" w:rsidP="00052324">
      <w:r>
        <w:t xml:space="preserve">There are </w:t>
      </w:r>
      <w:r w:rsidR="00152311">
        <w:t>three databases for each environment.</w:t>
      </w:r>
      <w:r w:rsidR="005645A2">
        <w:t xml:space="preserve"> </w:t>
      </w:r>
    </w:p>
    <w:p w:rsidR="001424C2" w:rsidRDefault="001424C2" w:rsidP="0005709D">
      <w:pPr>
        <w:pStyle w:val="Heading3"/>
        <w:spacing w:line="240" w:lineRule="auto"/>
        <w:jc w:val="both"/>
      </w:pPr>
      <w:r>
        <w:t>Database name</w:t>
      </w:r>
    </w:p>
    <w:p w:rsidR="001424C2" w:rsidRDefault="001424C2" w:rsidP="0005709D">
      <w:pPr>
        <w:spacing w:line="240" w:lineRule="auto"/>
        <w:jc w:val="both"/>
      </w:pPr>
      <w:r>
        <w:t>The indigo</w:t>
      </w:r>
      <w:r w:rsidR="001C1394">
        <w:t xml:space="preserve"> group</w:t>
      </w:r>
      <w:r>
        <w:t xml:space="preserve"> database name</w:t>
      </w:r>
      <w:r w:rsidR="00152311">
        <w:t>s</w:t>
      </w:r>
      <w:r>
        <w:t xml:space="preserve"> </w:t>
      </w:r>
      <w:r w:rsidR="00152311">
        <w:t>are</w:t>
      </w:r>
      <w:r>
        <w:t xml:space="preserve"> </w:t>
      </w:r>
    </w:p>
    <w:p w:rsidR="001424C2" w:rsidRDefault="001424C2" w:rsidP="0005709D">
      <w:pPr>
        <w:pStyle w:val="ListParagraph"/>
        <w:numPr>
          <w:ilvl w:val="0"/>
          <w:numId w:val="9"/>
        </w:numPr>
        <w:spacing w:line="240" w:lineRule="auto"/>
        <w:jc w:val="both"/>
      </w:pPr>
      <w:proofErr w:type="spellStart"/>
      <w:r>
        <w:lastRenderedPageBreak/>
        <w:t>indigo_database</w:t>
      </w:r>
      <w:r w:rsidR="00152311">
        <w:t>_group</w:t>
      </w:r>
      <w:proofErr w:type="spellEnd"/>
      <w:r w:rsidR="00152311">
        <w:t xml:space="preserve"> – UAT Environment</w:t>
      </w:r>
    </w:p>
    <w:p w:rsidR="00152311" w:rsidRDefault="00152311" w:rsidP="0005709D">
      <w:pPr>
        <w:pStyle w:val="ListParagraph"/>
        <w:numPr>
          <w:ilvl w:val="0"/>
          <w:numId w:val="9"/>
        </w:numPr>
        <w:spacing w:line="240" w:lineRule="auto"/>
        <w:jc w:val="both"/>
      </w:pPr>
      <w:proofErr w:type="spellStart"/>
      <w:r>
        <w:t>indigo_database_group_support</w:t>
      </w:r>
      <w:proofErr w:type="spellEnd"/>
      <w:r>
        <w:t xml:space="preserve"> – Production Support Environment</w:t>
      </w:r>
    </w:p>
    <w:p w:rsidR="00152311" w:rsidRDefault="00152311" w:rsidP="0005709D">
      <w:pPr>
        <w:pStyle w:val="ListParagraph"/>
        <w:numPr>
          <w:ilvl w:val="0"/>
          <w:numId w:val="9"/>
        </w:numPr>
        <w:spacing w:line="240" w:lineRule="auto"/>
        <w:jc w:val="both"/>
      </w:pPr>
      <w:proofErr w:type="spellStart"/>
      <w:r>
        <w:t>indigo_database_group_test</w:t>
      </w:r>
      <w:proofErr w:type="spellEnd"/>
      <w:r>
        <w:t xml:space="preserve"> – Test Environment</w:t>
      </w:r>
    </w:p>
    <w:p w:rsidR="00052324" w:rsidRDefault="00052324" w:rsidP="0005709D">
      <w:pPr>
        <w:spacing w:line="240" w:lineRule="auto"/>
        <w:jc w:val="both"/>
      </w:pPr>
      <w:r>
        <w:rPr>
          <w:noProof/>
        </w:rPr>
        <w:drawing>
          <wp:inline distT="0" distB="0" distL="0" distR="0" wp14:anchorId="2EF54157" wp14:editId="0FF628E4">
            <wp:extent cx="4581525" cy="33242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1525" cy="3324225"/>
                    </a:xfrm>
                    <a:prstGeom prst="rect">
                      <a:avLst/>
                    </a:prstGeom>
                  </pic:spPr>
                </pic:pic>
              </a:graphicData>
            </a:graphic>
          </wp:inline>
        </w:drawing>
      </w:r>
    </w:p>
    <w:p w:rsidR="00052324" w:rsidRDefault="00052324" w:rsidP="0005709D">
      <w:pPr>
        <w:spacing w:line="240" w:lineRule="auto"/>
        <w:jc w:val="both"/>
      </w:pPr>
    </w:p>
    <w:p w:rsidR="00F91785" w:rsidRDefault="00F91785" w:rsidP="0005709D">
      <w:pPr>
        <w:pStyle w:val="Heading3"/>
        <w:spacing w:line="240" w:lineRule="auto"/>
        <w:jc w:val="both"/>
      </w:pPr>
      <w:r>
        <w:t>Database access &amp; users</w:t>
      </w:r>
    </w:p>
    <w:p w:rsidR="00EA0395" w:rsidRDefault="00F91785" w:rsidP="00EA0395">
      <w:pPr>
        <w:spacing w:line="240" w:lineRule="auto"/>
        <w:jc w:val="both"/>
      </w:pPr>
      <w:r>
        <w:t>Indigo uses Windows authentication to connect to SQL</w:t>
      </w:r>
      <w:r w:rsidR="00FA4459">
        <w:t>.</w:t>
      </w:r>
    </w:p>
    <w:p w:rsidR="00F91785" w:rsidRDefault="00F91785" w:rsidP="00EA0395">
      <w:pPr>
        <w:spacing w:line="240" w:lineRule="auto"/>
        <w:jc w:val="both"/>
      </w:pPr>
      <w:r>
        <w:t>It is only the Application Server that connects to SQL, not the individual users, therefore SQL needs to have the Windows user that the Application Server is going to log on as correctly permission</w:t>
      </w:r>
      <w:r w:rsidR="00921E8D">
        <w:t>-</w:t>
      </w:r>
      <w:r>
        <w:t>ed.</w:t>
      </w:r>
    </w:p>
    <w:p w:rsidR="00921E8D" w:rsidRDefault="00921E8D" w:rsidP="0005709D">
      <w:pPr>
        <w:spacing w:line="240" w:lineRule="auto"/>
        <w:jc w:val="both"/>
      </w:pPr>
      <w:r>
        <w:t>Individual users do not need to be given permission to the database.</w:t>
      </w:r>
    </w:p>
    <w:p w:rsidR="00F91785" w:rsidRDefault="00F91785" w:rsidP="0005709D">
      <w:pPr>
        <w:pStyle w:val="Heading3"/>
        <w:spacing w:line="240" w:lineRule="auto"/>
        <w:jc w:val="both"/>
      </w:pPr>
      <w:r>
        <w:t>Database backup</w:t>
      </w:r>
    </w:p>
    <w:p w:rsidR="008A292B" w:rsidRDefault="008A292B" w:rsidP="0005709D">
      <w:pPr>
        <w:tabs>
          <w:tab w:val="left" w:pos="5205"/>
        </w:tabs>
        <w:spacing w:line="240" w:lineRule="auto"/>
        <w:jc w:val="both"/>
      </w:pPr>
      <w:r>
        <w:t>Before making any database changes, the database must be backed up and placed in the database back up folder.</w:t>
      </w:r>
    </w:p>
    <w:p w:rsidR="008A292B" w:rsidRDefault="008A292B" w:rsidP="008A292B">
      <w:pPr>
        <w:pStyle w:val="ListParagraph"/>
        <w:numPr>
          <w:ilvl w:val="0"/>
          <w:numId w:val="44"/>
        </w:numPr>
        <w:tabs>
          <w:tab w:val="left" w:pos="5205"/>
        </w:tabs>
        <w:spacing w:line="240" w:lineRule="auto"/>
        <w:jc w:val="both"/>
      </w:pPr>
      <w:r>
        <w:t xml:space="preserve">Database Backup folder: </w:t>
      </w:r>
      <w:r w:rsidRPr="008A292B">
        <w:t>C:\Veneka\db\backup</w:t>
      </w:r>
    </w:p>
    <w:p w:rsidR="00152311" w:rsidRDefault="00152311" w:rsidP="00E34D35">
      <w:pPr>
        <w:pStyle w:val="Heading2"/>
        <w:numPr>
          <w:ilvl w:val="0"/>
          <w:numId w:val="0"/>
        </w:numPr>
        <w:spacing w:line="240" w:lineRule="auto"/>
        <w:jc w:val="both"/>
      </w:pPr>
    </w:p>
    <w:p w:rsidR="007116B3" w:rsidRDefault="00F5730D" w:rsidP="0005709D">
      <w:pPr>
        <w:pStyle w:val="Heading2"/>
        <w:spacing w:line="240" w:lineRule="auto"/>
        <w:jc w:val="both"/>
      </w:pPr>
      <w:bookmarkStart w:id="4" w:name="_Toc394151900"/>
      <w:r>
        <w:t xml:space="preserve">File </w:t>
      </w:r>
      <w:r w:rsidR="00D43973">
        <w:t>Loader Application</w:t>
      </w:r>
      <w:bookmarkEnd w:id="4"/>
    </w:p>
    <w:p w:rsidR="00D43973" w:rsidRDefault="00D43973" w:rsidP="0005709D">
      <w:pPr>
        <w:spacing w:line="240" w:lineRule="auto"/>
        <w:jc w:val="both"/>
      </w:pPr>
      <w:r>
        <w:t xml:space="preserve">The file loader application is responsible for importing </w:t>
      </w:r>
      <w:r w:rsidR="00281FA2">
        <w:t xml:space="preserve">Cards </w:t>
      </w:r>
      <w:r>
        <w:t>files into the Indigo database. The application runs as a Windows Console App.</w:t>
      </w:r>
    </w:p>
    <w:p w:rsidR="006817C6" w:rsidRDefault="006817C6" w:rsidP="0005709D">
      <w:pPr>
        <w:spacing w:line="240" w:lineRule="auto"/>
        <w:jc w:val="both"/>
      </w:pPr>
      <w:r>
        <w:t>The app has been installed in</w:t>
      </w:r>
      <w:r w:rsidR="00170D2B">
        <w:t>:</w:t>
      </w:r>
    </w:p>
    <w:p w:rsidR="00152311" w:rsidRDefault="00152311" w:rsidP="00152311">
      <w:pPr>
        <w:pStyle w:val="ListParagraph"/>
        <w:numPr>
          <w:ilvl w:val="0"/>
          <w:numId w:val="38"/>
        </w:numPr>
        <w:spacing w:line="240" w:lineRule="auto"/>
        <w:jc w:val="both"/>
      </w:pPr>
      <w:r w:rsidRPr="00152311">
        <w:t>C:\Veneka\indigo_group\CardFileLoadRunner</w:t>
      </w:r>
      <w:r w:rsidR="00E34D35">
        <w:t xml:space="preserve"> – UAT Environment</w:t>
      </w:r>
    </w:p>
    <w:p w:rsidR="00152311" w:rsidRDefault="00152311" w:rsidP="00117AA0">
      <w:pPr>
        <w:pStyle w:val="ListParagraph"/>
        <w:numPr>
          <w:ilvl w:val="0"/>
          <w:numId w:val="38"/>
        </w:numPr>
        <w:spacing w:line="240" w:lineRule="auto"/>
        <w:jc w:val="both"/>
      </w:pPr>
      <w:r w:rsidRPr="00152311">
        <w:t>C:\Veneka\indigo_group</w:t>
      </w:r>
      <w:r w:rsidR="00117AA0">
        <w:t>_test</w:t>
      </w:r>
      <w:r w:rsidRPr="00152311">
        <w:t>\CardFileLoadRunner</w:t>
      </w:r>
      <w:r w:rsidR="00E34D35">
        <w:t xml:space="preserve"> – Test </w:t>
      </w:r>
      <w:r>
        <w:t>Environment</w:t>
      </w:r>
    </w:p>
    <w:p w:rsidR="0034673E" w:rsidRDefault="0034673E" w:rsidP="0034673E">
      <w:pPr>
        <w:pStyle w:val="ListParagraph"/>
        <w:numPr>
          <w:ilvl w:val="0"/>
          <w:numId w:val="38"/>
        </w:numPr>
        <w:spacing w:line="240" w:lineRule="auto"/>
        <w:jc w:val="both"/>
      </w:pPr>
      <w:r w:rsidRPr="00152311">
        <w:t>C:\Veneka\indigo_group</w:t>
      </w:r>
      <w:r>
        <w:t>_support</w:t>
      </w:r>
      <w:r w:rsidRPr="00152311">
        <w:t>\CardFileLoadRunner</w:t>
      </w:r>
      <w:r>
        <w:t xml:space="preserve"> – Production Support Environment</w:t>
      </w:r>
    </w:p>
    <w:p w:rsidR="0096548E" w:rsidRDefault="00D43973" w:rsidP="0005709D">
      <w:pPr>
        <w:spacing w:line="240" w:lineRule="auto"/>
        <w:jc w:val="both"/>
      </w:pPr>
      <w:r>
        <w:lastRenderedPageBreak/>
        <w:t>The application will read in all files in Indigo</w:t>
      </w:r>
      <w:r w:rsidR="001C1394">
        <w:t xml:space="preserve"> group</w:t>
      </w:r>
      <w:r>
        <w:t>’s import directory</w:t>
      </w:r>
      <w:r w:rsidR="006817C6">
        <w:t xml:space="preserve">, process the files and then move them to an archive folder. </w:t>
      </w:r>
    </w:p>
    <w:p w:rsidR="0096548E" w:rsidRDefault="0096548E" w:rsidP="0005709D">
      <w:pPr>
        <w:spacing w:line="240" w:lineRule="auto"/>
        <w:jc w:val="both"/>
      </w:pPr>
      <w:r>
        <w:t>The import directory is set up in Issuer Management, and has been configured as:</w:t>
      </w:r>
    </w:p>
    <w:p w:rsidR="00E34D35" w:rsidRDefault="00E34D35" w:rsidP="00E34D35">
      <w:pPr>
        <w:pStyle w:val="ListParagraph"/>
        <w:numPr>
          <w:ilvl w:val="0"/>
          <w:numId w:val="9"/>
        </w:numPr>
        <w:spacing w:line="240" w:lineRule="auto"/>
        <w:jc w:val="both"/>
      </w:pPr>
      <w:r w:rsidRPr="00E34D35">
        <w:t>C:\Veneka\indigo_group\card_files</w:t>
      </w:r>
      <w:r>
        <w:t xml:space="preserve"> – UAT Environment</w:t>
      </w:r>
    </w:p>
    <w:p w:rsidR="00E34D35" w:rsidRDefault="00E34D35" w:rsidP="00E34D35">
      <w:pPr>
        <w:pStyle w:val="ListParagraph"/>
        <w:numPr>
          <w:ilvl w:val="0"/>
          <w:numId w:val="9"/>
        </w:numPr>
        <w:spacing w:line="240" w:lineRule="auto"/>
        <w:jc w:val="both"/>
      </w:pPr>
      <w:r w:rsidRPr="00E34D35">
        <w:t>C:\Veneka\indigo_group_test\card_files</w:t>
      </w:r>
      <w:r>
        <w:t xml:space="preserve"> – Test Environment</w:t>
      </w:r>
    </w:p>
    <w:p w:rsidR="0096548E" w:rsidRDefault="00E34D35" w:rsidP="00E34D35">
      <w:pPr>
        <w:pStyle w:val="ListParagraph"/>
        <w:numPr>
          <w:ilvl w:val="0"/>
          <w:numId w:val="9"/>
        </w:numPr>
        <w:spacing w:line="240" w:lineRule="auto"/>
        <w:jc w:val="both"/>
      </w:pPr>
      <w:r w:rsidRPr="00E34D35">
        <w:t>C:\Veneka\indigo_group_</w:t>
      </w:r>
      <w:r>
        <w:t>support</w:t>
      </w:r>
      <w:r w:rsidRPr="00E34D35">
        <w:t>\card_files</w:t>
      </w:r>
      <w:r>
        <w:t xml:space="preserve"> – Support </w:t>
      </w:r>
      <w:r w:rsidR="00AB23D1">
        <w:t>Environment</w:t>
      </w:r>
    </w:p>
    <w:p w:rsidR="00D43973" w:rsidRDefault="006817C6" w:rsidP="0005709D">
      <w:pPr>
        <w:spacing w:line="240" w:lineRule="auto"/>
        <w:jc w:val="both"/>
      </w:pPr>
      <w:r>
        <w:t>Three archive folders are used:</w:t>
      </w:r>
    </w:p>
    <w:p w:rsidR="006817C6" w:rsidRDefault="00E34D35" w:rsidP="00E34D35">
      <w:pPr>
        <w:pStyle w:val="ListParagraph"/>
        <w:numPr>
          <w:ilvl w:val="0"/>
          <w:numId w:val="9"/>
        </w:numPr>
        <w:spacing w:line="240" w:lineRule="auto"/>
        <w:jc w:val="both"/>
      </w:pPr>
      <w:r>
        <w:t>\</w:t>
      </w:r>
      <w:proofErr w:type="spellStart"/>
      <w:r w:rsidRPr="00E34D35">
        <w:t>decrypted_files</w:t>
      </w:r>
      <w:proofErr w:type="spellEnd"/>
    </w:p>
    <w:p w:rsidR="006817C6" w:rsidRDefault="00E34D35" w:rsidP="00E34D35">
      <w:pPr>
        <w:pStyle w:val="ListParagraph"/>
        <w:numPr>
          <w:ilvl w:val="0"/>
          <w:numId w:val="9"/>
        </w:numPr>
        <w:spacing w:line="240" w:lineRule="auto"/>
        <w:jc w:val="both"/>
      </w:pPr>
      <w:r>
        <w:t>\</w:t>
      </w:r>
      <w:r w:rsidR="006817C6">
        <w:t>failed</w:t>
      </w:r>
    </w:p>
    <w:p w:rsidR="006817C6" w:rsidRDefault="006817C6" w:rsidP="0005709D">
      <w:pPr>
        <w:spacing w:line="240" w:lineRule="auto"/>
        <w:jc w:val="both"/>
      </w:pPr>
      <w:r>
        <w:t>The business rules:</w:t>
      </w:r>
    </w:p>
    <w:p w:rsidR="006817C6" w:rsidRDefault="006817C6" w:rsidP="0005709D">
      <w:pPr>
        <w:pStyle w:val="ListParagraph"/>
        <w:numPr>
          <w:ilvl w:val="0"/>
          <w:numId w:val="10"/>
        </w:numPr>
        <w:spacing w:line="240" w:lineRule="auto"/>
        <w:jc w:val="both"/>
      </w:pPr>
      <w:r>
        <w:t xml:space="preserve">If a file and all its records is successfully loaded, it is moved to </w:t>
      </w:r>
      <w:proofErr w:type="spellStart"/>
      <w:r w:rsidR="00E34D35">
        <w:rPr>
          <w:i/>
        </w:rPr>
        <w:t>decrypted_files</w:t>
      </w:r>
      <w:proofErr w:type="spellEnd"/>
    </w:p>
    <w:p w:rsidR="006817C6" w:rsidRDefault="006817C6" w:rsidP="0005709D">
      <w:pPr>
        <w:pStyle w:val="ListParagraph"/>
        <w:numPr>
          <w:ilvl w:val="0"/>
          <w:numId w:val="10"/>
        </w:numPr>
        <w:spacing w:line="240" w:lineRule="auto"/>
        <w:jc w:val="both"/>
      </w:pPr>
      <w:r>
        <w:t>If some of a files records are loaded, and other</w:t>
      </w:r>
      <w:r w:rsidR="0096548E">
        <w:t>s</w:t>
      </w:r>
      <w:r>
        <w:t xml:space="preserve"> fail (duplication of a matching card number which already exists in the DB), then the file is moved to </w:t>
      </w:r>
      <w:r w:rsidR="00E34D35">
        <w:rPr>
          <w:i/>
        </w:rPr>
        <w:t>failed</w:t>
      </w:r>
    </w:p>
    <w:p w:rsidR="006817C6" w:rsidRDefault="006817C6" w:rsidP="0005709D">
      <w:pPr>
        <w:pStyle w:val="ListParagraph"/>
        <w:numPr>
          <w:ilvl w:val="0"/>
          <w:numId w:val="10"/>
        </w:numPr>
        <w:spacing w:line="240" w:lineRule="auto"/>
        <w:jc w:val="both"/>
      </w:pPr>
      <w:r>
        <w:t xml:space="preserve">If none of the records are loaded, the file is moved to </w:t>
      </w:r>
      <w:r w:rsidRPr="0096548E">
        <w:rPr>
          <w:i/>
        </w:rPr>
        <w:t>failed</w:t>
      </w:r>
    </w:p>
    <w:p w:rsidR="006817C6" w:rsidRDefault="006817C6" w:rsidP="0005709D">
      <w:pPr>
        <w:pStyle w:val="ListParagraph"/>
        <w:numPr>
          <w:ilvl w:val="0"/>
          <w:numId w:val="10"/>
        </w:numPr>
        <w:spacing w:line="240" w:lineRule="auto"/>
        <w:jc w:val="both"/>
      </w:pPr>
      <w:r>
        <w:t xml:space="preserve">If the file name already exists in the DB, the file is moved to </w:t>
      </w:r>
      <w:r w:rsidRPr="0096548E">
        <w:rPr>
          <w:i/>
        </w:rPr>
        <w:t>failed</w:t>
      </w:r>
    </w:p>
    <w:p w:rsidR="006817C6" w:rsidRDefault="006817C6" w:rsidP="0005709D">
      <w:pPr>
        <w:pStyle w:val="ListParagraph"/>
        <w:numPr>
          <w:ilvl w:val="0"/>
          <w:numId w:val="10"/>
        </w:numPr>
        <w:spacing w:line="240" w:lineRule="auto"/>
        <w:jc w:val="both"/>
      </w:pPr>
      <w:r>
        <w:t xml:space="preserve">If the file name, or its records are incorrectly formatted, then it is moved to </w:t>
      </w:r>
      <w:r w:rsidRPr="0096548E">
        <w:rPr>
          <w:i/>
        </w:rPr>
        <w:t>failed</w:t>
      </w:r>
    </w:p>
    <w:p w:rsidR="006817C6" w:rsidRPr="009112F3" w:rsidRDefault="006817C6" w:rsidP="0005709D">
      <w:pPr>
        <w:pStyle w:val="ListParagraph"/>
        <w:numPr>
          <w:ilvl w:val="0"/>
          <w:numId w:val="10"/>
        </w:numPr>
        <w:spacing w:line="240" w:lineRule="auto"/>
        <w:jc w:val="both"/>
      </w:pPr>
      <w:r>
        <w:t xml:space="preserve">If a file is not a valid text file then it is moved to </w:t>
      </w:r>
      <w:r w:rsidRPr="0096548E">
        <w:rPr>
          <w:i/>
        </w:rPr>
        <w:t>failed</w:t>
      </w:r>
    </w:p>
    <w:p w:rsidR="00D43973" w:rsidRPr="00D661BC" w:rsidRDefault="00D43973" w:rsidP="0005709D">
      <w:pPr>
        <w:pStyle w:val="Heading3"/>
        <w:spacing w:line="240" w:lineRule="auto"/>
        <w:jc w:val="both"/>
      </w:pPr>
      <w:r>
        <w:t>Error Logs</w:t>
      </w:r>
    </w:p>
    <w:p w:rsidR="00CF0E7C" w:rsidRDefault="00CF0E7C" w:rsidP="0005709D">
      <w:pPr>
        <w:spacing w:line="240" w:lineRule="auto"/>
        <w:jc w:val="both"/>
      </w:pPr>
      <w:r>
        <w:t xml:space="preserve">The error log is located in </w:t>
      </w:r>
    </w:p>
    <w:p w:rsidR="00D43973" w:rsidRDefault="00E34D35" w:rsidP="00E34D35">
      <w:pPr>
        <w:pStyle w:val="ListParagraph"/>
        <w:numPr>
          <w:ilvl w:val="0"/>
          <w:numId w:val="9"/>
        </w:numPr>
        <w:spacing w:line="240" w:lineRule="auto"/>
        <w:jc w:val="both"/>
      </w:pPr>
      <w:r w:rsidRPr="00E34D35">
        <w:t>C:\Veneka\indigo_group\logs\FileLoader</w:t>
      </w:r>
      <w:r w:rsidR="001C1394">
        <w:t xml:space="preserve"> – UAT Environment</w:t>
      </w:r>
    </w:p>
    <w:p w:rsidR="00E34D35" w:rsidRDefault="00E34D35" w:rsidP="00E34D35">
      <w:pPr>
        <w:pStyle w:val="ListParagraph"/>
        <w:numPr>
          <w:ilvl w:val="0"/>
          <w:numId w:val="9"/>
        </w:numPr>
        <w:spacing w:line="240" w:lineRule="auto"/>
        <w:jc w:val="both"/>
      </w:pPr>
      <w:r w:rsidRPr="00E34D35">
        <w:t>C:\Veneka\indigo_group</w:t>
      </w:r>
      <w:r w:rsidR="00AB23D1">
        <w:t>_test</w:t>
      </w:r>
      <w:r w:rsidRPr="00E34D35">
        <w:t>\logs\FileLoader</w:t>
      </w:r>
      <w:r w:rsidR="001C1394">
        <w:t xml:space="preserve"> – Test Environment</w:t>
      </w:r>
    </w:p>
    <w:p w:rsidR="00E34D35" w:rsidRDefault="00E34D35" w:rsidP="001C1394">
      <w:pPr>
        <w:pStyle w:val="ListParagraph"/>
        <w:numPr>
          <w:ilvl w:val="0"/>
          <w:numId w:val="9"/>
        </w:numPr>
        <w:spacing w:line="240" w:lineRule="auto"/>
        <w:jc w:val="both"/>
      </w:pPr>
      <w:r w:rsidRPr="00E34D35">
        <w:t>C:\Veneka\indigo_group</w:t>
      </w:r>
      <w:r w:rsidR="00AB23D1">
        <w:t>_support</w:t>
      </w:r>
      <w:r w:rsidRPr="00E34D35">
        <w:t>\logs\FileLoader</w:t>
      </w:r>
      <w:r w:rsidR="001C1394">
        <w:t xml:space="preserve"> – Production Support Environment</w:t>
      </w:r>
    </w:p>
    <w:p w:rsidR="00E16C68" w:rsidRDefault="00E16C68" w:rsidP="00E16C68">
      <w:pPr>
        <w:pStyle w:val="Heading3"/>
        <w:spacing w:line="240" w:lineRule="auto"/>
        <w:jc w:val="both"/>
      </w:pPr>
      <w:r>
        <w:t>Application Keys</w:t>
      </w:r>
    </w:p>
    <w:p w:rsidR="00E16C68" w:rsidRDefault="00E16C68" w:rsidP="00E16C68">
      <w:r>
        <w:t xml:space="preserve">The application uses PGP decryption </w:t>
      </w:r>
      <w:r w:rsidR="00802A5C">
        <w:t>to decrypt batch files, which involves two key files</w:t>
      </w:r>
      <w:r w:rsidR="002D7B4E">
        <w:t xml:space="preserve"> (</w:t>
      </w:r>
      <w:proofErr w:type="spellStart"/>
      <w:r w:rsidR="002D7B4E">
        <w:t>PrivateKey</w:t>
      </w:r>
      <w:proofErr w:type="spellEnd"/>
      <w:r w:rsidR="002D7B4E">
        <w:t xml:space="preserve"> and </w:t>
      </w:r>
      <w:proofErr w:type="spellStart"/>
      <w:r w:rsidR="002D7B4E">
        <w:t>PublicKey</w:t>
      </w:r>
      <w:proofErr w:type="spellEnd"/>
      <w:r w:rsidR="002D7B4E">
        <w:t>)</w:t>
      </w:r>
      <w:r w:rsidR="00802A5C">
        <w:t xml:space="preserve"> and a pass phrase.</w:t>
      </w:r>
      <w:r w:rsidR="00736568">
        <w:t xml:space="preserve"> </w:t>
      </w:r>
    </w:p>
    <w:p w:rsidR="009A4FF6" w:rsidRDefault="00802A5C" w:rsidP="00E16C68">
      <w:r>
        <w:t xml:space="preserve">These are located under the following </w:t>
      </w:r>
      <w:r w:rsidR="002D7B4E">
        <w:t>folders</w:t>
      </w:r>
      <w:r w:rsidR="00613E29">
        <w:t xml:space="preserve"> on the App Server Test and Production, respectably: 10.115.16 and 10.2.108.159 </w:t>
      </w:r>
    </w:p>
    <w:p w:rsidR="00802A5C" w:rsidRDefault="00802A5C" w:rsidP="00802A5C">
      <w:pPr>
        <w:pStyle w:val="ListParagraph"/>
        <w:numPr>
          <w:ilvl w:val="0"/>
          <w:numId w:val="9"/>
        </w:numPr>
      </w:pPr>
      <w:r>
        <w:t>PGP Keys</w:t>
      </w:r>
    </w:p>
    <w:p w:rsidR="00802A5C" w:rsidRDefault="00AB23D1" w:rsidP="00AB23D1">
      <w:pPr>
        <w:pStyle w:val="ListParagraph"/>
        <w:numPr>
          <w:ilvl w:val="1"/>
          <w:numId w:val="9"/>
        </w:numPr>
      </w:pPr>
      <w:r w:rsidRPr="00AB23D1">
        <w:t>C:\Veneka\indigo_group\config</w:t>
      </w:r>
      <w:r>
        <w:t>\ – UAT Environment</w:t>
      </w:r>
    </w:p>
    <w:p w:rsidR="00AB23D1" w:rsidRDefault="00AB23D1" w:rsidP="00AB23D1">
      <w:pPr>
        <w:pStyle w:val="ListParagraph"/>
        <w:numPr>
          <w:ilvl w:val="1"/>
          <w:numId w:val="9"/>
        </w:numPr>
      </w:pPr>
      <w:r w:rsidRPr="00AB23D1">
        <w:t>C:\Veneka\indigo_group</w:t>
      </w:r>
      <w:r>
        <w:t>_test</w:t>
      </w:r>
      <w:r w:rsidRPr="00AB23D1">
        <w:t>\config</w:t>
      </w:r>
      <w:r>
        <w:t>\ – Test Environment</w:t>
      </w:r>
    </w:p>
    <w:p w:rsidR="009A4FF6" w:rsidRDefault="00AB23D1" w:rsidP="003549E4">
      <w:pPr>
        <w:pStyle w:val="ListParagraph"/>
        <w:numPr>
          <w:ilvl w:val="1"/>
          <w:numId w:val="9"/>
        </w:numPr>
      </w:pPr>
      <w:r w:rsidRPr="00AB23D1">
        <w:t>C:\Veneka\indigo_group</w:t>
      </w:r>
      <w:r>
        <w:t>_support</w:t>
      </w:r>
      <w:r w:rsidRPr="00AB23D1">
        <w:t>\config</w:t>
      </w:r>
      <w:r>
        <w:t>\ – Production Support Environment</w:t>
      </w:r>
    </w:p>
    <w:p w:rsidR="003549E4" w:rsidRDefault="003549E4" w:rsidP="003549E4"/>
    <w:p w:rsidR="00697045" w:rsidRDefault="00697045" w:rsidP="00697045">
      <w:pPr>
        <w:pStyle w:val="Heading2"/>
        <w:spacing w:line="240" w:lineRule="auto"/>
        <w:jc w:val="both"/>
      </w:pPr>
      <w:bookmarkStart w:id="5" w:name="_Toc394151901"/>
      <w:r>
        <w:t>Deployment</w:t>
      </w:r>
      <w:bookmarkEnd w:id="5"/>
    </w:p>
    <w:p w:rsidR="00697045" w:rsidRDefault="00697045" w:rsidP="00697045">
      <w:pPr>
        <w:pStyle w:val="Heading3"/>
        <w:spacing w:line="240" w:lineRule="auto"/>
        <w:jc w:val="both"/>
      </w:pPr>
      <w:r>
        <w:t>Browser</w:t>
      </w:r>
    </w:p>
    <w:p w:rsidR="00697045" w:rsidRDefault="00697045" w:rsidP="00697045">
      <w:r>
        <w:t>The application is being served over Citrix for security purposes.</w:t>
      </w:r>
    </w:p>
    <w:p w:rsidR="00697045" w:rsidRPr="00613E29" w:rsidRDefault="00697045" w:rsidP="00697045">
      <w:pPr>
        <w:pStyle w:val="ListParagraph"/>
        <w:numPr>
          <w:ilvl w:val="0"/>
          <w:numId w:val="32"/>
        </w:numPr>
      </w:pPr>
      <w:r>
        <w:t xml:space="preserve">Citrix Url: </w:t>
      </w:r>
      <w:hyperlink r:id="rId26" w:tgtFrame="_blank" w:history="1">
        <w:r w:rsidRPr="00613E29">
          <w:rPr>
            <w:rStyle w:val="Hyperlink"/>
            <w:rFonts w:ascii="Candara" w:hAnsi="Candara"/>
            <w:lang w:val="en-US"/>
          </w:rPr>
          <w:t>https://accessapp.ecobank.group/Citrix/XenApp/auth/login.aspx</w:t>
        </w:r>
      </w:hyperlink>
    </w:p>
    <w:p w:rsidR="00697045" w:rsidRDefault="00697045" w:rsidP="00052324">
      <w:pPr>
        <w:pStyle w:val="ListParagraph"/>
        <w:numPr>
          <w:ilvl w:val="0"/>
          <w:numId w:val="32"/>
        </w:numPr>
        <w:spacing w:line="240" w:lineRule="auto"/>
        <w:jc w:val="both"/>
      </w:pPr>
      <w:r>
        <w:t>Browser: Firefox version 3.6.19</w:t>
      </w:r>
    </w:p>
    <w:p w:rsidR="00697045" w:rsidRPr="007116B3" w:rsidRDefault="00697045" w:rsidP="00697045">
      <w:pPr>
        <w:spacing w:line="240" w:lineRule="auto"/>
        <w:jc w:val="both"/>
      </w:pPr>
    </w:p>
    <w:p w:rsidR="00697045" w:rsidRDefault="00697045" w:rsidP="00697045">
      <w:pPr>
        <w:pStyle w:val="Heading3"/>
      </w:pPr>
      <w:r>
        <w:t>Enabling FIPS</w:t>
      </w:r>
    </w:p>
    <w:p w:rsidR="00697045" w:rsidRDefault="00697045" w:rsidP="00697045">
      <w:r>
        <w:t>FIPS must be enabled on both the Web and the App servers. Follow these steps to enable FIPS</w:t>
      </w:r>
    </w:p>
    <w:p w:rsidR="00697045" w:rsidRDefault="00697045" w:rsidP="00697045">
      <w:pPr>
        <w:pStyle w:val="ListParagraph"/>
        <w:numPr>
          <w:ilvl w:val="0"/>
          <w:numId w:val="35"/>
        </w:numPr>
        <w:spacing w:after="0" w:line="240" w:lineRule="auto"/>
      </w:pPr>
      <w:r w:rsidRPr="00B47858">
        <w:t xml:space="preserve">Open the 'Run' menu by pressing the combination 'Windows Key + R'. </w:t>
      </w:r>
    </w:p>
    <w:p w:rsidR="00697045" w:rsidRDefault="00697045" w:rsidP="00697045">
      <w:pPr>
        <w:pStyle w:val="ListParagraph"/>
        <w:numPr>
          <w:ilvl w:val="0"/>
          <w:numId w:val="35"/>
        </w:numPr>
        <w:spacing w:after="0" w:line="240" w:lineRule="auto"/>
      </w:pPr>
      <w:r w:rsidRPr="00B47858">
        <w:t>Type '</w:t>
      </w:r>
      <w:proofErr w:type="spellStart"/>
      <w:r w:rsidRPr="00B47858">
        <w:t>secpol.msc</w:t>
      </w:r>
      <w:proofErr w:type="spellEnd"/>
      <w:r w:rsidRPr="00B47858">
        <w:t>' and press 'Enter' or click the 'Ok' button.</w:t>
      </w:r>
    </w:p>
    <w:p w:rsidR="00697045" w:rsidRPr="00FF3BE1" w:rsidRDefault="00392FA6" w:rsidP="00697045">
      <w:r>
        <w:rPr>
          <w:noProof/>
        </w:rPr>
        <mc:AlternateContent>
          <mc:Choice Requires="wpg">
            <w:drawing>
              <wp:anchor distT="0" distB="0" distL="114300" distR="114300" simplePos="0" relativeHeight="251658240" behindDoc="0" locked="0" layoutInCell="1" allowOverlap="1">
                <wp:simplePos x="0" y="0"/>
                <wp:positionH relativeFrom="column">
                  <wp:posOffset>-278130</wp:posOffset>
                </wp:positionH>
                <wp:positionV relativeFrom="paragraph">
                  <wp:posOffset>114935</wp:posOffset>
                </wp:positionV>
                <wp:extent cx="6269990" cy="3677285"/>
                <wp:effectExtent l="0" t="0" r="18415" b="0"/>
                <wp:wrapNone/>
                <wp:docPr id="26"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9990" cy="3677285"/>
                          <a:chOff x="0" y="0"/>
                          <a:chExt cx="87204" cy="54598"/>
                        </a:xfrm>
                      </wpg:grpSpPr>
                      <pic:pic xmlns:pic="http://schemas.openxmlformats.org/drawingml/2006/picture">
                        <pic:nvPicPr>
                          <pic:cNvPr id="28" name="Picture 15"/>
                          <pic:cNvPicPr>
                            <a:picLocks noChangeAspect="1"/>
                          </pic:cNvPicPr>
                        </pic:nvPicPr>
                        <pic:blipFill>
                          <a:blip r:embed="rId27">
                            <a:extLst>
                              <a:ext uri="{28A0092B-C50C-407E-A947-70E740481C1C}">
                                <a14:useLocalDpi xmlns:a14="http://schemas.microsoft.com/office/drawing/2010/main" val="0"/>
                              </a:ext>
                            </a:extLst>
                          </a:blip>
                          <a:srcRect l="58727" t="15565" r="12813" b="20743"/>
                          <a:stretch>
                            <a:fillRect/>
                          </a:stretch>
                        </pic:blipFill>
                        <pic:spPr bwMode="auto">
                          <a:xfrm>
                            <a:off x="7424" y="0"/>
                            <a:ext cx="76068" cy="54598"/>
                          </a:xfrm>
                          <a:prstGeom prst="rect">
                            <a:avLst/>
                          </a:prstGeom>
                          <a:noFill/>
                          <a:extLst>
                            <a:ext uri="{909E8E84-426E-40DD-AFC4-6F175D3DCCD1}">
                              <a14:hiddenFill xmlns:a14="http://schemas.microsoft.com/office/drawing/2010/main">
                                <a:solidFill>
                                  <a:srgbClr val="FFFFFF"/>
                                </a:solidFill>
                              </a14:hiddenFill>
                            </a:ext>
                          </a:extLst>
                        </pic:spPr>
                      </pic:pic>
                      <wps:wsp>
                        <wps:cNvPr id="29" name="Oval 16"/>
                        <wps:cNvSpPr>
                          <a:spLocks noChangeArrowheads="1"/>
                        </wps:cNvSpPr>
                        <wps:spPr bwMode="auto">
                          <a:xfrm>
                            <a:off x="3712" y="10911"/>
                            <a:ext cx="24727" cy="296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0" name="Oval 17"/>
                        <wps:cNvSpPr>
                          <a:spLocks noChangeArrowheads="1"/>
                        </wps:cNvSpPr>
                        <wps:spPr bwMode="auto">
                          <a:xfrm>
                            <a:off x="8198" y="16299"/>
                            <a:ext cx="24728" cy="296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1" name="Oval 21"/>
                        <wps:cNvSpPr>
                          <a:spLocks noChangeArrowheads="1"/>
                        </wps:cNvSpPr>
                        <wps:spPr bwMode="auto">
                          <a:xfrm>
                            <a:off x="28676" y="20699"/>
                            <a:ext cx="58528" cy="3069"/>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2" name="TextBox 7"/>
                        <wps:cNvSpPr txBox="1">
                          <a:spLocks noChangeArrowheads="1"/>
                        </wps:cNvSpPr>
                        <wps:spPr bwMode="auto">
                          <a:xfrm>
                            <a:off x="0" y="10484"/>
                            <a:ext cx="3714" cy="37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2991" w:rsidRPr="00B47858" w:rsidRDefault="004D2991" w:rsidP="00697045">
                              <w:pPr>
                                <w:pStyle w:val="NormalWeb"/>
                                <w:spacing w:before="0" w:beforeAutospacing="0" w:after="0" w:afterAutospacing="0"/>
                                <w:rPr>
                                  <w:sz w:val="28"/>
                                  <w:szCs w:val="28"/>
                                </w:rPr>
                              </w:pPr>
                              <w:r w:rsidRPr="00B47858">
                                <w:rPr>
                                  <w:rFonts w:asciiTheme="minorHAnsi" w:hAnsi="Calibri" w:cstheme="minorBidi"/>
                                  <w:b/>
                                  <w:bCs/>
                                  <w:color w:val="000000" w:themeColor="text1"/>
                                  <w:kern w:val="24"/>
                                  <w:sz w:val="28"/>
                                  <w:szCs w:val="28"/>
                                </w:rPr>
                                <w:t>21</w:t>
                              </w:r>
                            </w:p>
                          </w:txbxContent>
                        </wps:txbx>
                        <wps:bodyPr rot="0" vert="horz" wrap="square" lIns="91440" tIns="45720" rIns="91440" bIns="45720" anchor="t" anchorCtr="0" upright="1">
                          <a:noAutofit/>
                        </wps:bodyPr>
                      </wps:wsp>
                      <wps:wsp>
                        <wps:cNvPr id="33" name="TextBox 8"/>
                        <wps:cNvSpPr txBox="1">
                          <a:spLocks noChangeArrowheads="1"/>
                        </wps:cNvSpPr>
                        <wps:spPr bwMode="auto">
                          <a:xfrm>
                            <a:off x="5568" y="15869"/>
                            <a:ext cx="3715" cy="37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2991" w:rsidRPr="00B47858" w:rsidRDefault="004D2991" w:rsidP="00697045">
                              <w:pPr>
                                <w:pStyle w:val="NormalWeb"/>
                                <w:spacing w:before="0" w:beforeAutospacing="0" w:after="0" w:afterAutospacing="0"/>
                                <w:rPr>
                                  <w:sz w:val="28"/>
                                  <w:szCs w:val="28"/>
                                </w:rPr>
                              </w:pPr>
                              <w:r w:rsidRPr="00B47858">
                                <w:rPr>
                                  <w:rFonts w:asciiTheme="minorHAnsi" w:hAnsi="Calibri" w:cstheme="minorBidi"/>
                                  <w:b/>
                                  <w:bCs/>
                                  <w:color w:val="000000" w:themeColor="text1"/>
                                  <w:kern w:val="24"/>
                                  <w:sz w:val="28"/>
                                  <w:szCs w:val="28"/>
                                </w:rPr>
                                <w:t>2</w:t>
                              </w:r>
                            </w:p>
                          </w:txbxContent>
                        </wps:txbx>
                        <wps:bodyPr rot="0" vert="horz" wrap="square" lIns="91440" tIns="45720" rIns="91440" bIns="45720" anchor="t" anchorCtr="0" upright="1">
                          <a:noAutofit/>
                        </wps:bodyPr>
                      </wps:wsp>
                      <wps:wsp>
                        <wps:cNvPr id="36" name="TextBox 9"/>
                        <wps:cNvSpPr txBox="1">
                          <a:spLocks noChangeArrowheads="1"/>
                        </wps:cNvSpPr>
                        <wps:spPr bwMode="auto">
                          <a:xfrm>
                            <a:off x="24961" y="20320"/>
                            <a:ext cx="3715" cy="37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2991" w:rsidRPr="00B47858" w:rsidRDefault="004D2991" w:rsidP="00697045">
                              <w:pPr>
                                <w:pStyle w:val="NormalWeb"/>
                                <w:spacing w:before="0" w:beforeAutospacing="0" w:after="0" w:afterAutospacing="0"/>
                                <w:rPr>
                                  <w:sz w:val="28"/>
                                  <w:szCs w:val="28"/>
                                </w:rPr>
                              </w:pPr>
                              <w:r w:rsidRPr="00B47858">
                                <w:rPr>
                                  <w:rFonts w:asciiTheme="minorHAnsi" w:hAnsi="Calibri" w:cstheme="minorBidi"/>
                                  <w:b/>
                                  <w:bCs/>
                                  <w:color w:val="000000" w:themeColor="text1"/>
                                  <w:kern w:val="24"/>
                                  <w:sz w:val="28"/>
                                  <w:szCs w:val="28"/>
                                </w:rPr>
                                <w:t>3</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 o:spid="_x0000_s1026" style="position:absolute;margin-left:-21.9pt;margin-top:9.05pt;width:493.7pt;height:289.55pt;z-index:251658240" coordsize="87204,545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left:7424;width:76068;height:545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5CX5bBAAAA2wAAAA8AAABkcnMvZG93bnJldi54bWxET8uKwjAU3QvzD+EKsxFNFbRDxyiDIPhA&#10;Zaobd5fmTltsbmqT0fr3ZiG4PJz3dN6aStyocaVlBcNBBII4s7rkXMHpuOx/gXAeWWNlmRQ8yMF8&#10;9tGZYqLtnX/plvpchBB2CSoovK8TKV1WkEE3sDVx4P5sY9AH2ORSN3gP4aaSoyiaSIMlh4YCa1oU&#10;lF3Sf6MgXR/iFMtejO11u7G7/Rmv0Vipz2778w3CU+vf4pd7pRWMwtjwJfwAOXs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5CX5bBAAAA2wAAAA8AAAAAAAAAAAAAAAAAnwIA&#10;AGRycy9kb3ducmV2LnhtbFBLBQYAAAAABAAEAPcAAACNAwAAAAA=&#10;">
                  <v:imagedata r:id="rId28" o:title="" croptop="10201f" cropbottom="13594f" cropleft="38487f" cropright="8397f"/>
                  <v:path arrowok="t"/>
                </v:shape>
                <v:oval id="Oval 16" o:spid="_x0000_s1028" style="position:absolute;left:3712;top:10911;width:24727;height:29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MIUsEA&#10;AADbAAAADwAAAGRycy9kb3ducmV2LnhtbESPzYrCMBSF9wO+Q7iCuzE16DBWo6ggqLMaFdeX5toW&#10;m5vSRK0+vREGZnk4Px9nOm9tJW7U+NKxhkE/AUGcOVNyruF4WH9+g/AB2WDlmDQ8yMN81vmYYmrc&#10;nX/ptg+5iCPsU9RQhFCnUvqsIIu+72ri6J1dYzFE2eTSNHiP47aSKkm+pMWSI6HAmlYFZZf91Ubu&#10;z3Ko1EktR5fqudrheVQbt9W6120XExCB2vAf/mtvjAY1hveX+APk7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zCFLBAAAA2wAAAA8AAAAAAAAAAAAAAAAAmAIAAGRycy9kb3du&#10;cmV2LnhtbFBLBQYAAAAABAAEAPUAAACGAwAAAAA=&#10;" filled="f" strokecolor="red" strokeweight="2pt"/>
                <v:oval id="Oval 17" o:spid="_x0000_s1029" style="position:absolute;left:8198;top:16299;width:24728;height:29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3Er8A&#10;AADbAAAADwAAAGRycy9kb3ducmV2LnhtbERPTWvCQBC9C/0Pywi96cZUS4muUgXB6klbPA/ZMQlm&#10;Z0N21dhf7xwEj4/3PVt0rlZXakPl2cBomIAizr2tuDDw97sefIEKEdli7ZkM3CnAYv7Wm2Fm/Y33&#10;dD3EQkkIhwwNlDE2mdYhL8lhGPqGWLiTbx1GgW2hbYs3CXe1TpPkUzusWBpKbGhVUn4+XJz07pbj&#10;ND2my8m5/l9t8TRprP8x5r3ffU9BReriS/x0b6yBD1kvX+QH6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9UDcSvwAAANsAAAAPAAAAAAAAAAAAAAAAAJgCAABkcnMvZG93bnJl&#10;di54bWxQSwUGAAAAAAQABAD1AAAAhAMAAAAA&#10;" filled="f" strokecolor="red" strokeweight="2pt"/>
                <v:oval id="Oval 21" o:spid="_x0000_s1030" style="position:absolute;left:28676;top:20699;width:58528;height:30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ySicEA&#10;AADbAAAADwAAAGRycy9kb3ducmV2LnhtbESPS4vCMBSF94L/IVzB3ZhaH0g1igqCOisfuL4017bY&#10;3JQmavXXm4EBl4fz+DizRWNK8aDaFZYV9HsRCOLU6oIzBefT5mcCwnlkjaVlUvAiB4t5uzXDRNsn&#10;H+hx9JkII+wSVJB7XyVSujQng65nK+LgXW1t0AdZZ1LX+AzjppRxFI2lwYIDIceK1jmlt+PdBO7v&#10;ahjHl3g1upXv9R6vo0rbnVLdTrOcgvDU+G/4v73VCgZ9+PsSfoCc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ckonBAAAA2wAAAA8AAAAAAAAAAAAAAAAAmAIAAGRycy9kb3du&#10;cmV2LnhtbFBLBQYAAAAABAAEAPUAAACGAwAAAAA=&#10;" filled="f" strokecolor="red" strokeweight="2pt"/>
                <v:shapetype id="_x0000_t202" coordsize="21600,21600" o:spt="202" path="m,l,21600r21600,l21600,xe">
                  <v:stroke joinstyle="miter"/>
                  <v:path gradientshapeok="t" o:connecttype="rect"/>
                </v:shapetype>
                <v:shape id="TextBox 7" o:spid="_x0000_s1031" type="#_x0000_t202" style="position:absolute;top:10484;width:3714;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4D2991" w:rsidRPr="00B47858" w:rsidRDefault="004D2991" w:rsidP="00697045">
                        <w:pPr>
                          <w:pStyle w:val="NormalWeb"/>
                          <w:spacing w:before="0" w:beforeAutospacing="0" w:after="0" w:afterAutospacing="0"/>
                          <w:rPr>
                            <w:sz w:val="28"/>
                            <w:szCs w:val="28"/>
                          </w:rPr>
                        </w:pPr>
                        <w:r w:rsidRPr="00B47858">
                          <w:rPr>
                            <w:rFonts w:asciiTheme="minorHAnsi" w:hAnsi="Calibri" w:cstheme="minorBidi"/>
                            <w:b/>
                            <w:bCs/>
                            <w:color w:val="000000" w:themeColor="text1"/>
                            <w:kern w:val="24"/>
                            <w:sz w:val="28"/>
                            <w:szCs w:val="28"/>
                          </w:rPr>
                          <w:t>21</w:t>
                        </w:r>
                      </w:p>
                    </w:txbxContent>
                  </v:textbox>
                </v:shape>
                <v:shape id="TextBox 8" o:spid="_x0000_s1032" type="#_x0000_t202" style="position:absolute;left:5568;top:15869;width:3715;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4D2991" w:rsidRPr="00B47858" w:rsidRDefault="004D2991" w:rsidP="00697045">
                        <w:pPr>
                          <w:pStyle w:val="NormalWeb"/>
                          <w:spacing w:before="0" w:beforeAutospacing="0" w:after="0" w:afterAutospacing="0"/>
                          <w:rPr>
                            <w:sz w:val="28"/>
                            <w:szCs w:val="28"/>
                          </w:rPr>
                        </w:pPr>
                        <w:r w:rsidRPr="00B47858">
                          <w:rPr>
                            <w:rFonts w:asciiTheme="minorHAnsi" w:hAnsi="Calibri" w:cstheme="minorBidi"/>
                            <w:b/>
                            <w:bCs/>
                            <w:color w:val="000000" w:themeColor="text1"/>
                            <w:kern w:val="24"/>
                            <w:sz w:val="28"/>
                            <w:szCs w:val="28"/>
                          </w:rPr>
                          <w:t>2</w:t>
                        </w:r>
                      </w:p>
                    </w:txbxContent>
                  </v:textbox>
                </v:shape>
                <v:shape id="TextBox 9" o:spid="_x0000_s1033" type="#_x0000_t202" style="position:absolute;left:24961;top:20320;width:3715;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4D2991" w:rsidRPr="00B47858" w:rsidRDefault="004D2991" w:rsidP="00697045">
                        <w:pPr>
                          <w:pStyle w:val="NormalWeb"/>
                          <w:spacing w:before="0" w:beforeAutospacing="0" w:after="0" w:afterAutospacing="0"/>
                          <w:rPr>
                            <w:sz w:val="28"/>
                            <w:szCs w:val="28"/>
                          </w:rPr>
                        </w:pPr>
                        <w:r w:rsidRPr="00B47858">
                          <w:rPr>
                            <w:rFonts w:asciiTheme="minorHAnsi" w:hAnsi="Calibri" w:cstheme="minorBidi"/>
                            <w:b/>
                            <w:bCs/>
                            <w:color w:val="000000" w:themeColor="text1"/>
                            <w:kern w:val="24"/>
                            <w:sz w:val="28"/>
                            <w:szCs w:val="28"/>
                          </w:rPr>
                          <w:t>3</w:t>
                        </w:r>
                      </w:p>
                    </w:txbxContent>
                  </v:textbox>
                </v:shape>
              </v:group>
            </w:pict>
          </mc:Fallback>
        </mc:AlternateContent>
      </w:r>
    </w:p>
    <w:p w:rsidR="00697045" w:rsidRDefault="00697045" w:rsidP="00697045">
      <w:r>
        <w:br w:type="page"/>
      </w:r>
    </w:p>
    <w:p w:rsidR="00697045" w:rsidRDefault="00392FA6" w:rsidP="00697045">
      <w:pPr>
        <w:pStyle w:val="Heading2"/>
        <w:numPr>
          <w:ilvl w:val="0"/>
          <w:numId w:val="0"/>
        </w:numPr>
        <w:ind w:left="576"/>
      </w:pPr>
      <w:bookmarkStart w:id="6" w:name="_Toc393442512"/>
      <w:bookmarkStart w:id="7" w:name="_Toc393451656"/>
      <w:bookmarkStart w:id="8" w:name="_Toc394151902"/>
      <w:r>
        <w:rPr>
          <w:noProof/>
        </w:rPr>
        <w:lastRenderedPageBreak/>
        <mc:AlternateContent>
          <mc:Choice Requires="wpg">
            <w:drawing>
              <wp:anchor distT="0" distB="0" distL="114300" distR="114300" simplePos="0" relativeHeight="251659264" behindDoc="0" locked="0" layoutInCell="1" allowOverlap="1">
                <wp:simplePos x="0" y="0"/>
                <wp:positionH relativeFrom="column">
                  <wp:posOffset>243840</wp:posOffset>
                </wp:positionH>
                <wp:positionV relativeFrom="paragraph">
                  <wp:posOffset>52070</wp:posOffset>
                </wp:positionV>
                <wp:extent cx="5179695" cy="3283585"/>
                <wp:effectExtent l="0" t="4445" r="5715" b="0"/>
                <wp:wrapNone/>
                <wp:docPr id="16"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79695" cy="3283585"/>
                          <a:chOff x="0" y="0"/>
                          <a:chExt cx="91439" cy="63944"/>
                        </a:xfrm>
                      </wpg:grpSpPr>
                      <pic:pic xmlns:pic="http://schemas.openxmlformats.org/drawingml/2006/picture">
                        <pic:nvPicPr>
                          <pic:cNvPr id="17" name="Picture 28"/>
                          <pic:cNvPicPr>
                            <a:picLocks noChangeAspect="1"/>
                          </pic:cNvPicPr>
                        </pic:nvPicPr>
                        <pic:blipFill>
                          <a:blip r:embed="rId29">
                            <a:extLst>
                              <a:ext uri="{28A0092B-C50C-407E-A947-70E740481C1C}">
                                <a14:useLocalDpi xmlns:a14="http://schemas.microsoft.com/office/drawing/2010/main" val="0"/>
                              </a:ext>
                            </a:extLst>
                          </a:blip>
                          <a:srcRect l="58788" t="16902" r="12433" b="20354"/>
                          <a:stretch>
                            <a:fillRect/>
                          </a:stretch>
                        </pic:blipFill>
                        <pic:spPr bwMode="auto">
                          <a:xfrm>
                            <a:off x="0" y="0"/>
                            <a:ext cx="91439" cy="63944"/>
                          </a:xfrm>
                          <a:prstGeom prst="rect">
                            <a:avLst/>
                          </a:prstGeom>
                          <a:noFill/>
                          <a:extLst>
                            <a:ext uri="{909E8E84-426E-40DD-AFC4-6F175D3DCCD1}">
                              <a14:hiddenFill xmlns:a14="http://schemas.microsoft.com/office/drawing/2010/main">
                                <a:solidFill>
                                  <a:srgbClr val="FFFFFF"/>
                                </a:solidFill>
                              </a14:hiddenFill>
                            </a:ext>
                          </a:extLst>
                        </pic:spPr>
                      </pic:pic>
                      <wps:wsp>
                        <wps:cNvPr id="21" name="Oval 29"/>
                        <wps:cNvSpPr>
                          <a:spLocks noChangeArrowheads="1"/>
                        </wps:cNvSpPr>
                        <wps:spPr bwMode="auto">
                          <a:xfrm>
                            <a:off x="32119" y="18180"/>
                            <a:ext cx="11406" cy="3393"/>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3" name="TextBox 5"/>
                        <wps:cNvSpPr txBox="1">
                          <a:spLocks noChangeArrowheads="1"/>
                        </wps:cNvSpPr>
                        <wps:spPr bwMode="auto">
                          <a:xfrm>
                            <a:off x="28410" y="18178"/>
                            <a:ext cx="3705" cy="50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2991" w:rsidRPr="00B47858" w:rsidRDefault="004D2991" w:rsidP="00697045">
                              <w:pPr>
                                <w:pStyle w:val="NormalWeb"/>
                                <w:spacing w:before="0" w:beforeAutospacing="0" w:after="0" w:afterAutospacing="0"/>
                                <w:rPr>
                                  <w:sz w:val="28"/>
                                  <w:szCs w:val="28"/>
                                </w:rPr>
                              </w:pPr>
                              <w:r w:rsidRPr="00B47858">
                                <w:rPr>
                                  <w:rFonts w:asciiTheme="minorHAnsi" w:hAnsi="Calibri" w:cstheme="minorBidi"/>
                                  <w:b/>
                                  <w:bCs/>
                                  <w:color w:val="000000" w:themeColor="text1"/>
                                  <w:kern w:val="24"/>
                                  <w:sz w:val="28"/>
                                  <w:szCs w:val="28"/>
                                </w:rPr>
                                <w:t>1</w:t>
                              </w:r>
                            </w:p>
                          </w:txbxContent>
                        </wps:txbx>
                        <wps:bodyPr rot="0" vert="horz" wrap="square" lIns="91440" tIns="45720" rIns="91440" bIns="45720" anchor="t" anchorCtr="0" upright="1">
                          <a:noAutofit/>
                        </wps:bodyPr>
                      </wps:wsp>
                      <wps:wsp>
                        <wps:cNvPr id="24" name="Oval 31"/>
                        <wps:cNvSpPr>
                          <a:spLocks noChangeArrowheads="1"/>
                        </wps:cNvSpPr>
                        <wps:spPr bwMode="auto">
                          <a:xfrm>
                            <a:off x="63287" y="56428"/>
                            <a:ext cx="15634" cy="339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5" name="TextBox 7"/>
                        <wps:cNvSpPr txBox="1">
                          <a:spLocks noChangeArrowheads="1"/>
                        </wps:cNvSpPr>
                        <wps:spPr bwMode="auto">
                          <a:xfrm>
                            <a:off x="69247" y="52602"/>
                            <a:ext cx="3714" cy="50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2991" w:rsidRPr="00B47858" w:rsidRDefault="004D2991" w:rsidP="00697045">
                              <w:pPr>
                                <w:pStyle w:val="NormalWeb"/>
                                <w:spacing w:before="0" w:beforeAutospacing="0" w:after="0" w:afterAutospacing="0"/>
                                <w:rPr>
                                  <w:sz w:val="28"/>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 o:spid="_x0000_s1034" style="position:absolute;left:0;text-align:left;margin-left:19.2pt;margin-top:4.1pt;width:407.85pt;height:258.55pt;z-index:251659264" coordsize="91439,63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">
                <v:shape id="Picture 28" o:spid="_x0000_s1035" type="#_x0000_t75" style="position:absolute;width:91439;height:63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pMA/EAAAA2wAAAA8AAABkcnMvZG93bnJldi54bWxEj0GLwjAQhe8L/ocwgrc1dQ9dqUYRxUXw&#10;tFoQb2MzttVmUppYq79+syB4m+G9982b6bwzlWipcaVlBaNhBII4s7rkXEG6X3+OQTiPrLGyTAoe&#10;5GA+631MMdH2zr/U7nwuAoRdggoK7+tESpcVZNANbU0ctLNtDPqwNrnUDd4D3FTyK4piabDkcKHA&#10;mpYFZdfdzQRKu1zFx1V6SbfR6afLnjxu44NSg363mIDw1Pm3+ZXe6FD/G/5/CQPI2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qpMA/EAAAA2wAAAA8AAAAAAAAAAAAAAAAA&#10;nwIAAGRycy9kb3ducmV2LnhtbFBLBQYAAAAABAAEAPcAAACQAwAAAAA=&#10;">
                  <v:imagedata r:id="rId30" o:title="" croptop="11077f" cropbottom="13339f" cropleft="38527f" cropright="8148f"/>
                  <v:path arrowok="t"/>
                </v:shape>
                <v:oval id="Oval 29" o:spid="_x0000_s1036" style="position:absolute;left:32119;top:18180;width:11406;height:33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UEVMEA&#10;AADbAAAADwAAAGRycy9kb3ducmV2LnhtbESPS4vCMBSF98L8h3AH3GlqUJGOUUZhwMfKOsz60lzb&#10;YnNTmoxWf70RBJeH8/g482Vna3Gh1leONYyGCQji3JmKCw2/x5/BDIQPyAZrx6ThRh6Wi4/eHFPj&#10;rnygSxYKEUfYp6ihDKFJpfR5SRb90DXE0Tu51mKIsi2kafEax20tVZJMpcWKI6HEhtYl5efs30bu&#10;fjVW6k+tJuf6vt7hadIYt9W6/9l9f4EI1IV3+NXeGA1qBM8v8Q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FBFTBAAAA2wAAAA8AAAAAAAAAAAAAAAAAmAIAAGRycy9kb3du&#10;cmV2LnhtbFBLBQYAAAAABAAEAPUAAACGAwAAAAA=&#10;" filled="f" strokecolor="red" strokeweight="2pt"/>
                <v:shape id="TextBox 5" o:spid="_x0000_s1037" type="#_x0000_t202" style="position:absolute;left:28410;top:18178;width:3705;height:50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4D2991" w:rsidRPr="00B47858" w:rsidRDefault="004D2991" w:rsidP="00697045">
                        <w:pPr>
                          <w:pStyle w:val="NormalWeb"/>
                          <w:spacing w:before="0" w:beforeAutospacing="0" w:after="0" w:afterAutospacing="0"/>
                          <w:rPr>
                            <w:sz w:val="28"/>
                            <w:szCs w:val="28"/>
                          </w:rPr>
                        </w:pPr>
                        <w:r w:rsidRPr="00B47858">
                          <w:rPr>
                            <w:rFonts w:asciiTheme="minorHAnsi" w:hAnsi="Calibri" w:cstheme="minorBidi"/>
                            <w:b/>
                            <w:bCs/>
                            <w:color w:val="000000" w:themeColor="text1"/>
                            <w:kern w:val="24"/>
                            <w:sz w:val="28"/>
                            <w:szCs w:val="28"/>
                          </w:rPr>
                          <w:t>1</w:t>
                        </w:r>
                      </w:p>
                    </w:txbxContent>
                  </v:textbox>
                </v:shape>
                <v:oval id="Oval 31" o:spid="_x0000_s1038" style="position:absolute;left:63287;top:56428;width:15634;height:33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KnzMIA&#10;AADbAAAADwAAAGRycy9kb3ducmV2LnhtbESPX2vCMBTF3wd+h3AF32ZqaMeoRrGFwdye5sTnS3Nt&#10;i81NaaJWP/0yGOzxcP78OKvNaDtxpcG3jjUs5gkI4sqZlmsNh++351cQPiAb7ByThjt52KwnTyvM&#10;jbvxF133oRZxhH2OGpoQ+lxKXzVk0c9dTxy9kxsshiiHWpoBb3HcdlIlyYu02HIkNNhT2VB13l9s&#10;5H4WqVJHVWTn7lF+4CnrjdtpPZuO2yWIQGP4D/+1340GlcLvl/gD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sqfMwgAAANsAAAAPAAAAAAAAAAAAAAAAAJgCAABkcnMvZG93&#10;bnJldi54bWxQSwUGAAAAAAQABAD1AAAAhwMAAAAA&#10;" filled="f" strokecolor="red" strokeweight="2pt"/>
                <v:shape id="TextBox 7" o:spid="_x0000_s1039" type="#_x0000_t202" style="position:absolute;left:69247;top:52602;width:3714;height:50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4D2991" w:rsidRPr="00B47858" w:rsidRDefault="004D2991" w:rsidP="00697045">
                        <w:pPr>
                          <w:pStyle w:val="NormalWeb"/>
                          <w:spacing w:before="0" w:beforeAutospacing="0" w:after="0" w:afterAutospacing="0"/>
                          <w:rPr>
                            <w:sz w:val="28"/>
                            <w:szCs w:val="28"/>
                          </w:rPr>
                        </w:pPr>
                      </w:p>
                    </w:txbxContent>
                  </v:textbox>
                </v:shape>
              </v:group>
            </w:pict>
          </mc:Fallback>
        </mc:AlternateContent>
      </w:r>
      <w:bookmarkEnd w:id="6"/>
      <w:bookmarkEnd w:id="7"/>
      <w:bookmarkEnd w:id="8"/>
    </w:p>
    <w:p w:rsidR="00697045" w:rsidRDefault="00697045" w:rsidP="00697045">
      <w:pPr>
        <w:pStyle w:val="Heading2"/>
        <w:numPr>
          <w:ilvl w:val="0"/>
          <w:numId w:val="0"/>
        </w:numPr>
        <w:ind w:left="576"/>
      </w:pPr>
    </w:p>
    <w:p w:rsidR="00697045" w:rsidRDefault="00697045" w:rsidP="00697045"/>
    <w:p w:rsidR="00697045" w:rsidRPr="00697045" w:rsidRDefault="00697045" w:rsidP="00697045"/>
    <w:p w:rsidR="00697045" w:rsidRPr="00697045" w:rsidRDefault="00697045" w:rsidP="00697045"/>
    <w:p w:rsidR="00697045" w:rsidRDefault="00697045" w:rsidP="00697045">
      <w:pPr>
        <w:pStyle w:val="Heading2"/>
        <w:numPr>
          <w:ilvl w:val="0"/>
          <w:numId w:val="0"/>
        </w:numPr>
      </w:pPr>
    </w:p>
    <w:p w:rsidR="00697045" w:rsidRDefault="00697045" w:rsidP="00697045">
      <w:pPr>
        <w:pStyle w:val="Heading2"/>
        <w:numPr>
          <w:ilvl w:val="0"/>
          <w:numId w:val="0"/>
        </w:numPr>
      </w:pPr>
    </w:p>
    <w:p w:rsidR="00697045" w:rsidRPr="00697045" w:rsidRDefault="00697045" w:rsidP="00697045"/>
    <w:p w:rsidR="00697045" w:rsidRDefault="00697045" w:rsidP="00697045">
      <w:pPr>
        <w:pStyle w:val="Heading2"/>
        <w:numPr>
          <w:ilvl w:val="0"/>
          <w:numId w:val="0"/>
        </w:numPr>
      </w:pPr>
    </w:p>
    <w:p w:rsidR="00697045" w:rsidRDefault="00697045" w:rsidP="00697045">
      <w:pPr>
        <w:pStyle w:val="Heading2"/>
        <w:numPr>
          <w:ilvl w:val="0"/>
          <w:numId w:val="0"/>
        </w:numPr>
      </w:pPr>
    </w:p>
    <w:p w:rsidR="00697045" w:rsidRDefault="00697045" w:rsidP="00697045">
      <w:pPr>
        <w:pStyle w:val="Heading2"/>
        <w:numPr>
          <w:ilvl w:val="0"/>
          <w:numId w:val="0"/>
        </w:numPr>
      </w:pPr>
    </w:p>
    <w:p w:rsidR="00697045" w:rsidRPr="00697045" w:rsidRDefault="00697045" w:rsidP="00697045"/>
    <w:p w:rsidR="00697045" w:rsidRDefault="00697045" w:rsidP="00697045">
      <w:pPr>
        <w:pStyle w:val="Heading2"/>
      </w:pPr>
      <w:bookmarkStart w:id="9" w:name="_Toc394151903"/>
      <w:r>
        <w:t>Integration</w:t>
      </w:r>
      <w:bookmarkEnd w:id="9"/>
    </w:p>
    <w:p w:rsidR="00697045" w:rsidRDefault="002C43CF" w:rsidP="00697045">
      <w:r>
        <w:t>The integration</w:t>
      </w:r>
      <w:r w:rsidR="00FC649D">
        <w:t xml:space="preserve"> </w:t>
      </w:r>
      <w:r>
        <w:t>for Indigo Group is</w:t>
      </w:r>
      <w:r w:rsidR="00BA6455">
        <w:t xml:space="preserve"> </w:t>
      </w:r>
      <w:r w:rsidR="00FC649D">
        <w:t>handled</w:t>
      </w:r>
      <w:r w:rsidR="00BA6455">
        <w:t xml:space="preserve"> at Database</w:t>
      </w:r>
      <w:r w:rsidR="004D2991">
        <w:t xml:space="preserve"> level.</w:t>
      </w:r>
    </w:p>
    <w:p w:rsidR="00FC649D" w:rsidRDefault="00FC649D" w:rsidP="00697045">
      <w:pPr>
        <w:pStyle w:val="ListParagraph"/>
        <w:numPr>
          <w:ilvl w:val="0"/>
          <w:numId w:val="37"/>
        </w:numPr>
      </w:pPr>
      <w:r>
        <w:t>CMS Integration:</w:t>
      </w:r>
    </w:p>
    <w:tbl>
      <w:tblPr>
        <w:tblStyle w:val="TableGrid"/>
        <w:tblW w:w="8316" w:type="dxa"/>
        <w:tblLook w:val="04A0" w:firstRow="1" w:lastRow="0" w:firstColumn="1" w:lastColumn="0" w:noHBand="0" w:noVBand="1"/>
      </w:tblPr>
      <w:tblGrid>
        <w:gridCol w:w="3131"/>
        <w:gridCol w:w="1659"/>
        <w:gridCol w:w="3526"/>
      </w:tblGrid>
      <w:tr w:rsidR="00B5160C" w:rsidRPr="00617505" w:rsidTr="00B5160C">
        <w:tc>
          <w:tcPr>
            <w:tcW w:w="3131" w:type="dxa"/>
            <w:shd w:val="clear" w:color="auto" w:fill="4F81BD" w:themeFill="accent1"/>
          </w:tcPr>
          <w:p w:rsidR="00B5160C" w:rsidRDefault="00B5160C" w:rsidP="007B0F7D">
            <w:pPr>
              <w:jc w:val="center"/>
              <w:rPr>
                <w:b/>
              </w:rPr>
            </w:pPr>
            <w:r>
              <w:rPr>
                <w:b/>
              </w:rPr>
              <w:t>Table Name</w:t>
            </w:r>
          </w:p>
        </w:tc>
        <w:tc>
          <w:tcPr>
            <w:tcW w:w="1659" w:type="dxa"/>
            <w:shd w:val="clear" w:color="auto" w:fill="4F81BD" w:themeFill="accent1"/>
          </w:tcPr>
          <w:p w:rsidR="00B5160C" w:rsidRPr="00617505" w:rsidRDefault="00B5160C" w:rsidP="007B0F7D">
            <w:pPr>
              <w:jc w:val="center"/>
              <w:rPr>
                <w:b/>
              </w:rPr>
            </w:pPr>
            <w:r>
              <w:rPr>
                <w:b/>
              </w:rPr>
              <w:t>Field</w:t>
            </w:r>
          </w:p>
        </w:tc>
        <w:tc>
          <w:tcPr>
            <w:tcW w:w="3526" w:type="dxa"/>
            <w:shd w:val="clear" w:color="auto" w:fill="4F81BD" w:themeFill="accent1"/>
          </w:tcPr>
          <w:p w:rsidR="00B5160C" w:rsidRPr="00617505" w:rsidRDefault="00B5160C" w:rsidP="007B0F7D">
            <w:pPr>
              <w:jc w:val="center"/>
              <w:rPr>
                <w:b/>
              </w:rPr>
            </w:pPr>
            <w:r>
              <w:rPr>
                <w:b/>
              </w:rPr>
              <w:t>Test Values</w:t>
            </w:r>
          </w:p>
        </w:tc>
      </w:tr>
      <w:tr w:rsidR="00B5160C" w:rsidTr="00B5160C">
        <w:tc>
          <w:tcPr>
            <w:tcW w:w="3131" w:type="dxa"/>
          </w:tcPr>
          <w:p w:rsidR="00B5160C" w:rsidRDefault="00B5160C" w:rsidP="007B0F7D">
            <w:r w:rsidRPr="007B0F7D">
              <w:t>connection_parameters</w:t>
            </w:r>
          </w:p>
        </w:tc>
        <w:tc>
          <w:tcPr>
            <w:tcW w:w="1659" w:type="dxa"/>
          </w:tcPr>
          <w:p w:rsidR="00B5160C" w:rsidRDefault="00B5160C" w:rsidP="007B0F7D">
            <w:r>
              <w:t>IP Address</w:t>
            </w:r>
          </w:p>
        </w:tc>
        <w:tc>
          <w:tcPr>
            <w:tcW w:w="3526" w:type="dxa"/>
          </w:tcPr>
          <w:p w:rsidR="00B5160C" w:rsidRDefault="00B5160C" w:rsidP="007B0F7D">
            <w:r w:rsidRPr="00A34850">
              <w:t>10.2.115.43</w:t>
            </w:r>
          </w:p>
        </w:tc>
      </w:tr>
      <w:tr w:rsidR="00B5160C" w:rsidTr="00B5160C">
        <w:tc>
          <w:tcPr>
            <w:tcW w:w="3131" w:type="dxa"/>
          </w:tcPr>
          <w:p w:rsidR="00B5160C" w:rsidRDefault="00B5160C" w:rsidP="007B0F7D">
            <w:r w:rsidRPr="007B0F7D">
              <w:t>connection_parameters</w:t>
            </w:r>
          </w:p>
        </w:tc>
        <w:tc>
          <w:tcPr>
            <w:tcW w:w="1659" w:type="dxa"/>
          </w:tcPr>
          <w:p w:rsidR="00B5160C" w:rsidRDefault="00B5160C" w:rsidP="007B0F7D">
            <w:r>
              <w:t>Port</w:t>
            </w:r>
          </w:p>
        </w:tc>
        <w:tc>
          <w:tcPr>
            <w:tcW w:w="3526" w:type="dxa"/>
          </w:tcPr>
          <w:p w:rsidR="00B5160C" w:rsidRDefault="00B5160C" w:rsidP="007B0F7D">
            <w:r>
              <w:t>8443</w:t>
            </w:r>
          </w:p>
        </w:tc>
      </w:tr>
      <w:tr w:rsidR="00B5160C" w:rsidTr="00B5160C">
        <w:tc>
          <w:tcPr>
            <w:tcW w:w="3131" w:type="dxa"/>
          </w:tcPr>
          <w:p w:rsidR="00B5160C" w:rsidRDefault="00B5160C" w:rsidP="007B0F7D">
            <w:r w:rsidRPr="007B0F7D">
              <w:t>connection_parameters</w:t>
            </w:r>
          </w:p>
        </w:tc>
        <w:tc>
          <w:tcPr>
            <w:tcW w:w="1659" w:type="dxa"/>
          </w:tcPr>
          <w:p w:rsidR="00B5160C" w:rsidRDefault="00B5160C" w:rsidP="007B0F7D">
            <w:r>
              <w:t>Path</w:t>
            </w:r>
          </w:p>
        </w:tc>
        <w:tc>
          <w:tcPr>
            <w:tcW w:w="3526" w:type="dxa"/>
          </w:tcPr>
          <w:p w:rsidR="00B5160C" w:rsidRDefault="00B5160C" w:rsidP="007B0F7D">
            <w:r w:rsidRPr="00F83460">
              <w:t>/issuingws_eco_test/services/Issuing</w:t>
            </w:r>
          </w:p>
        </w:tc>
      </w:tr>
      <w:tr w:rsidR="00B5160C" w:rsidTr="00B5160C">
        <w:tc>
          <w:tcPr>
            <w:tcW w:w="3131" w:type="dxa"/>
          </w:tcPr>
          <w:p w:rsidR="00B5160C" w:rsidRDefault="00B5160C" w:rsidP="007B0F7D">
            <w:r w:rsidRPr="007B0F7D">
              <w:t>connection_parameters</w:t>
            </w:r>
          </w:p>
        </w:tc>
        <w:tc>
          <w:tcPr>
            <w:tcW w:w="1659" w:type="dxa"/>
          </w:tcPr>
          <w:p w:rsidR="00B5160C" w:rsidRDefault="00B5160C" w:rsidP="007B0F7D">
            <w:r>
              <w:t>Username</w:t>
            </w:r>
          </w:p>
        </w:tc>
        <w:tc>
          <w:tcPr>
            <w:tcW w:w="3526" w:type="dxa"/>
          </w:tcPr>
          <w:p w:rsidR="00B5160C" w:rsidRDefault="00B5160C" w:rsidP="007B0F7D">
            <w:r w:rsidRPr="00A34850">
              <w:t>venekatest</w:t>
            </w:r>
          </w:p>
        </w:tc>
      </w:tr>
      <w:tr w:rsidR="00B5160C" w:rsidTr="00B5160C">
        <w:tc>
          <w:tcPr>
            <w:tcW w:w="3131" w:type="dxa"/>
          </w:tcPr>
          <w:p w:rsidR="00B5160C" w:rsidRDefault="00B5160C" w:rsidP="007B0F7D">
            <w:r w:rsidRPr="007B0F7D">
              <w:t>connection_parameters</w:t>
            </w:r>
          </w:p>
        </w:tc>
        <w:tc>
          <w:tcPr>
            <w:tcW w:w="1659" w:type="dxa"/>
          </w:tcPr>
          <w:p w:rsidR="00B5160C" w:rsidRDefault="00B5160C" w:rsidP="007B0F7D">
            <w:r>
              <w:t>Password</w:t>
            </w:r>
          </w:p>
        </w:tc>
        <w:tc>
          <w:tcPr>
            <w:tcW w:w="3526" w:type="dxa"/>
          </w:tcPr>
          <w:p w:rsidR="00B5160C" w:rsidRDefault="00B5160C" w:rsidP="007B0F7D">
            <w:r w:rsidRPr="00A34850">
              <w:t>test123</w:t>
            </w:r>
          </w:p>
        </w:tc>
      </w:tr>
      <w:tr w:rsidR="00B5160C" w:rsidTr="00B5160C">
        <w:tc>
          <w:tcPr>
            <w:tcW w:w="3131" w:type="dxa"/>
          </w:tcPr>
          <w:p w:rsidR="00B5160C" w:rsidRPr="00A34850" w:rsidRDefault="00B5160C" w:rsidP="007B0F7D">
            <w:r w:rsidRPr="001A2926">
              <w:t>mod_interface_account_params</w:t>
            </w:r>
          </w:p>
        </w:tc>
        <w:tc>
          <w:tcPr>
            <w:tcW w:w="1659" w:type="dxa"/>
          </w:tcPr>
          <w:p w:rsidR="00B5160C" w:rsidRPr="00A34850" w:rsidRDefault="00B5160C" w:rsidP="007B0F7D">
            <w:r>
              <w:t>BANK_C</w:t>
            </w:r>
          </w:p>
        </w:tc>
        <w:tc>
          <w:tcPr>
            <w:tcW w:w="3526" w:type="dxa"/>
          </w:tcPr>
          <w:p w:rsidR="00B5160C" w:rsidRPr="00A34850" w:rsidRDefault="00B5160C" w:rsidP="007B0F7D">
            <w:r>
              <w:t xml:space="preserve">&lt;ISSUER </w:t>
            </w:r>
            <w:r w:rsidRPr="001A2926">
              <w:t>SPECIFIC</w:t>
            </w:r>
            <w:r>
              <w:t>&gt;</w:t>
            </w:r>
          </w:p>
        </w:tc>
      </w:tr>
      <w:tr w:rsidR="00B5160C" w:rsidTr="00B5160C">
        <w:tc>
          <w:tcPr>
            <w:tcW w:w="3131" w:type="dxa"/>
          </w:tcPr>
          <w:p w:rsidR="00B5160C" w:rsidRPr="00A34850" w:rsidRDefault="00B5160C" w:rsidP="001A2926">
            <w:r w:rsidRPr="001A2926">
              <w:t>mod_interface_account_params</w:t>
            </w:r>
          </w:p>
        </w:tc>
        <w:tc>
          <w:tcPr>
            <w:tcW w:w="1659" w:type="dxa"/>
          </w:tcPr>
          <w:p w:rsidR="00B5160C" w:rsidRPr="00A34850" w:rsidRDefault="00B5160C" w:rsidP="001A2926">
            <w:r>
              <w:t>GROUPC</w:t>
            </w:r>
          </w:p>
        </w:tc>
        <w:tc>
          <w:tcPr>
            <w:tcW w:w="3526" w:type="dxa"/>
          </w:tcPr>
          <w:p w:rsidR="00B5160C" w:rsidRPr="00A34850" w:rsidRDefault="00B5160C" w:rsidP="001A2926">
            <w:r>
              <w:t xml:space="preserve">&lt;ISSUER </w:t>
            </w:r>
            <w:r w:rsidRPr="001A2926">
              <w:t>SPECIFIC</w:t>
            </w:r>
            <w:r>
              <w:t>&gt;</w:t>
            </w:r>
          </w:p>
        </w:tc>
      </w:tr>
      <w:tr w:rsidR="00B5160C" w:rsidTr="00B5160C">
        <w:tc>
          <w:tcPr>
            <w:tcW w:w="3131" w:type="dxa"/>
          </w:tcPr>
          <w:p w:rsidR="00B5160C" w:rsidRPr="00A34850" w:rsidRDefault="00B5160C" w:rsidP="001A2926">
            <w:r w:rsidRPr="001A2926">
              <w:t>mod_interface_account_params</w:t>
            </w:r>
          </w:p>
        </w:tc>
        <w:tc>
          <w:tcPr>
            <w:tcW w:w="1659" w:type="dxa"/>
          </w:tcPr>
          <w:p w:rsidR="00B5160C" w:rsidRDefault="00B5160C" w:rsidP="001A2926">
            <w:r>
              <w:t>CYCLE</w:t>
            </w:r>
          </w:p>
        </w:tc>
        <w:tc>
          <w:tcPr>
            <w:tcW w:w="3526" w:type="dxa"/>
          </w:tcPr>
          <w:p w:rsidR="00B5160C" w:rsidRDefault="00B5160C" w:rsidP="001A2926">
            <w:r>
              <w:t xml:space="preserve">&lt;ISSUER </w:t>
            </w:r>
            <w:r w:rsidRPr="001A2926">
              <w:t>SPECIFIC</w:t>
            </w:r>
            <w:r>
              <w:t>&gt;</w:t>
            </w:r>
          </w:p>
        </w:tc>
      </w:tr>
      <w:tr w:rsidR="00B5160C" w:rsidTr="00B5160C">
        <w:tc>
          <w:tcPr>
            <w:tcW w:w="3131" w:type="dxa"/>
          </w:tcPr>
          <w:p w:rsidR="00B5160C" w:rsidRPr="00A34850" w:rsidRDefault="00B5160C" w:rsidP="001A2926">
            <w:r w:rsidRPr="001A2926">
              <w:t>mod_interface_account_params</w:t>
            </w:r>
          </w:p>
        </w:tc>
        <w:tc>
          <w:tcPr>
            <w:tcW w:w="1659" w:type="dxa"/>
          </w:tcPr>
          <w:p w:rsidR="00B5160C" w:rsidRDefault="00B5160C" w:rsidP="001A2926">
            <w:r>
              <w:t>REP_LANG</w:t>
            </w:r>
          </w:p>
        </w:tc>
        <w:tc>
          <w:tcPr>
            <w:tcW w:w="3526" w:type="dxa"/>
          </w:tcPr>
          <w:p w:rsidR="00B5160C" w:rsidRDefault="00B5160C" w:rsidP="001A2926">
            <w:r>
              <w:t xml:space="preserve">&lt;ISSUER </w:t>
            </w:r>
            <w:r w:rsidRPr="001A2926">
              <w:t>SPECIFIC</w:t>
            </w:r>
            <w:r>
              <w:t>&gt;</w:t>
            </w:r>
          </w:p>
        </w:tc>
      </w:tr>
      <w:tr w:rsidR="00B5160C" w:rsidTr="00B5160C">
        <w:tc>
          <w:tcPr>
            <w:tcW w:w="3131" w:type="dxa"/>
          </w:tcPr>
          <w:p w:rsidR="00B5160C" w:rsidRPr="001A2926" w:rsidRDefault="00B5160C" w:rsidP="001A2926">
            <w:r w:rsidRPr="00B5160C">
              <w:t>product_currency</w:t>
            </w:r>
          </w:p>
        </w:tc>
        <w:tc>
          <w:tcPr>
            <w:tcW w:w="1659" w:type="dxa"/>
          </w:tcPr>
          <w:p w:rsidR="00B5160C" w:rsidRDefault="00754578" w:rsidP="00510977">
            <w:r w:rsidRPr="00754578">
              <w:t>product_id</w:t>
            </w:r>
          </w:p>
        </w:tc>
        <w:tc>
          <w:tcPr>
            <w:tcW w:w="3526" w:type="dxa"/>
          </w:tcPr>
          <w:p w:rsidR="00B5160C" w:rsidRDefault="006A5A48" w:rsidP="001A2926">
            <w:r>
              <w:t xml:space="preserve">&lt;PRODUCT </w:t>
            </w:r>
            <w:r w:rsidRPr="006A5A48">
              <w:t>SPECIFIC</w:t>
            </w:r>
            <w:r>
              <w:t>&gt;</w:t>
            </w:r>
          </w:p>
        </w:tc>
      </w:tr>
      <w:tr w:rsidR="00B5160C" w:rsidTr="00B5160C">
        <w:tc>
          <w:tcPr>
            <w:tcW w:w="3131" w:type="dxa"/>
          </w:tcPr>
          <w:p w:rsidR="00B5160C" w:rsidRPr="001A2926" w:rsidRDefault="00B5160C" w:rsidP="001A2926">
            <w:r w:rsidRPr="00B5160C">
              <w:t>product_currency</w:t>
            </w:r>
          </w:p>
        </w:tc>
        <w:tc>
          <w:tcPr>
            <w:tcW w:w="1659" w:type="dxa"/>
          </w:tcPr>
          <w:p w:rsidR="00B5160C" w:rsidRDefault="00754578" w:rsidP="001A2926">
            <w:r w:rsidRPr="00754578">
              <w:t>currency_id</w:t>
            </w:r>
          </w:p>
        </w:tc>
        <w:tc>
          <w:tcPr>
            <w:tcW w:w="3526" w:type="dxa"/>
          </w:tcPr>
          <w:p w:rsidR="00B5160C" w:rsidRDefault="006A5A48" w:rsidP="001A2926">
            <w:r>
              <w:t xml:space="preserve">&lt;PRODUCT </w:t>
            </w:r>
            <w:r w:rsidRPr="006A5A48">
              <w:t>SPECIFIC</w:t>
            </w:r>
            <w:r>
              <w:t>&gt;</w:t>
            </w:r>
          </w:p>
        </w:tc>
      </w:tr>
      <w:tr w:rsidR="00754578" w:rsidTr="00B5160C">
        <w:tc>
          <w:tcPr>
            <w:tcW w:w="3131" w:type="dxa"/>
          </w:tcPr>
          <w:p w:rsidR="00754578" w:rsidRPr="00B5160C" w:rsidRDefault="00754578" w:rsidP="001A2926">
            <w:r w:rsidRPr="00754578">
              <w:t>mod_interface_cond_accnt</w:t>
            </w:r>
          </w:p>
        </w:tc>
        <w:tc>
          <w:tcPr>
            <w:tcW w:w="1659" w:type="dxa"/>
          </w:tcPr>
          <w:p w:rsidR="00754578" w:rsidRDefault="00754578" w:rsidP="001A2926">
            <w:r w:rsidRPr="00754578">
              <w:t>product_id</w:t>
            </w:r>
          </w:p>
        </w:tc>
        <w:tc>
          <w:tcPr>
            <w:tcW w:w="3526" w:type="dxa"/>
          </w:tcPr>
          <w:p w:rsidR="00754578" w:rsidRDefault="00754578" w:rsidP="001A2926">
            <w:r>
              <w:t xml:space="preserve">&lt;PRODUCT </w:t>
            </w:r>
            <w:r w:rsidRPr="006A5A48">
              <w:t>SPECIFIC</w:t>
            </w:r>
            <w:r>
              <w:t>&gt;</w:t>
            </w:r>
          </w:p>
        </w:tc>
      </w:tr>
      <w:tr w:rsidR="00754578" w:rsidTr="00B5160C">
        <w:tc>
          <w:tcPr>
            <w:tcW w:w="3131" w:type="dxa"/>
          </w:tcPr>
          <w:p w:rsidR="00754578" w:rsidRPr="00B5160C" w:rsidRDefault="00754578" w:rsidP="001A2926">
            <w:r w:rsidRPr="00754578">
              <w:t>mod_interface_cond_accnt</w:t>
            </w:r>
          </w:p>
        </w:tc>
        <w:tc>
          <w:tcPr>
            <w:tcW w:w="1659" w:type="dxa"/>
          </w:tcPr>
          <w:p w:rsidR="00754578" w:rsidRDefault="00754578" w:rsidP="001A2926">
            <w:r>
              <w:t>CCY</w:t>
            </w:r>
          </w:p>
        </w:tc>
        <w:tc>
          <w:tcPr>
            <w:tcW w:w="3526" w:type="dxa"/>
          </w:tcPr>
          <w:p w:rsidR="00754578" w:rsidRDefault="00754578" w:rsidP="001A2926">
            <w:r>
              <w:t xml:space="preserve">&lt;PRODUCT </w:t>
            </w:r>
            <w:r w:rsidRPr="006A5A48">
              <w:t>SPECIFIC</w:t>
            </w:r>
            <w:r>
              <w:t>&gt;</w:t>
            </w:r>
          </w:p>
        </w:tc>
      </w:tr>
      <w:tr w:rsidR="00754578" w:rsidTr="00B5160C">
        <w:tc>
          <w:tcPr>
            <w:tcW w:w="3131" w:type="dxa"/>
          </w:tcPr>
          <w:p w:rsidR="00754578" w:rsidRPr="00B5160C" w:rsidRDefault="00754578" w:rsidP="001A2926">
            <w:r w:rsidRPr="00754578">
              <w:t>mod_interface_cond_accnt</w:t>
            </w:r>
          </w:p>
        </w:tc>
        <w:tc>
          <w:tcPr>
            <w:tcW w:w="1659" w:type="dxa"/>
          </w:tcPr>
          <w:p w:rsidR="00754578" w:rsidRDefault="00754578" w:rsidP="001A2926">
            <w:r w:rsidRPr="00754578">
              <w:t>COND_SET</w:t>
            </w:r>
          </w:p>
        </w:tc>
        <w:tc>
          <w:tcPr>
            <w:tcW w:w="3526" w:type="dxa"/>
          </w:tcPr>
          <w:p w:rsidR="00754578" w:rsidRDefault="00754578" w:rsidP="001A2926">
            <w:r>
              <w:t xml:space="preserve">&lt;PRODUCT </w:t>
            </w:r>
            <w:r w:rsidRPr="006A5A48">
              <w:t>SPECIFIC</w:t>
            </w:r>
            <w:r>
              <w:t>&gt;</w:t>
            </w:r>
          </w:p>
        </w:tc>
      </w:tr>
    </w:tbl>
    <w:p w:rsidR="00FC649D" w:rsidRDefault="00FC649D" w:rsidP="00FC649D">
      <w:pPr>
        <w:ind w:left="360"/>
      </w:pPr>
    </w:p>
    <w:p w:rsidR="00697045" w:rsidRDefault="00697045" w:rsidP="00697045">
      <w:pPr>
        <w:pStyle w:val="ListParagraph"/>
        <w:numPr>
          <w:ilvl w:val="0"/>
          <w:numId w:val="37"/>
        </w:numPr>
      </w:pPr>
      <w:proofErr w:type="spellStart"/>
      <w:r>
        <w:t>Flexcube</w:t>
      </w:r>
      <w:proofErr w:type="spellEnd"/>
      <w:r>
        <w:t xml:space="preserve"> parameters and configuration</w:t>
      </w:r>
    </w:p>
    <w:tbl>
      <w:tblPr>
        <w:tblStyle w:val="TableGrid"/>
        <w:tblW w:w="8316" w:type="dxa"/>
        <w:tblLook w:val="04A0" w:firstRow="1" w:lastRow="0" w:firstColumn="1" w:lastColumn="0" w:noHBand="0" w:noVBand="1"/>
      </w:tblPr>
      <w:tblGrid>
        <w:gridCol w:w="3131"/>
        <w:gridCol w:w="1659"/>
        <w:gridCol w:w="3526"/>
      </w:tblGrid>
      <w:tr w:rsidR="00754578" w:rsidRPr="00617505" w:rsidTr="004D2991">
        <w:tc>
          <w:tcPr>
            <w:tcW w:w="3131" w:type="dxa"/>
            <w:shd w:val="clear" w:color="auto" w:fill="4F81BD" w:themeFill="accent1"/>
          </w:tcPr>
          <w:p w:rsidR="00754578" w:rsidRDefault="00754578" w:rsidP="004D2991">
            <w:pPr>
              <w:jc w:val="center"/>
              <w:rPr>
                <w:b/>
              </w:rPr>
            </w:pPr>
            <w:r>
              <w:rPr>
                <w:b/>
              </w:rPr>
              <w:t>Table Name</w:t>
            </w:r>
          </w:p>
        </w:tc>
        <w:tc>
          <w:tcPr>
            <w:tcW w:w="1659" w:type="dxa"/>
            <w:shd w:val="clear" w:color="auto" w:fill="4F81BD" w:themeFill="accent1"/>
          </w:tcPr>
          <w:p w:rsidR="00754578" w:rsidRPr="00617505" w:rsidRDefault="00754578" w:rsidP="004D2991">
            <w:pPr>
              <w:jc w:val="center"/>
              <w:rPr>
                <w:b/>
              </w:rPr>
            </w:pPr>
            <w:r>
              <w:rPr>
                <w:b/>
              </w:rPr>
              <w:t>Field</w:t>
            </w:r>
          </w:p>
        </w:tc>
        <w:tc>
          <w:tcPr>
            <w:tcW w:w="3526" w:type="dxa"/>
            <w:shd w:val="clear" w:color="auto" w:fill="4F81BD" w:themeFill="accent1"/>
          </w:tcPr>
          <w:p w:rsidR="00754578" w:rsidRPr="00617505" w:rsidRDefault="00754578" w:rsidP="004D2991">
            <w:pPr>
              <w:jc w:val="center"/>
              <w:rPr>
                <w:b/>
              </w:rPr>
            </w:pPr>
            <w:r>
              <w:rPr>
                <w:b/>
              </w:rPr>
              <w:t>Test Values</w:t>
            </w:r>
          </w:p>
        </w:tc>
      </w:tr>
      <w:tr w:rsidR="00754578" w:rsidTr="004D2991">
        <w:tc>
          <w:tcPr>
            <w:tcW w:w="3131" w:type="dxa"/>
          </w:tcPr>
          <w:p w:rsidR="00754578" w:rsidRDefault="00754578" w:rsidP="004D2991">
            <w:r w:rsidRPr="007B0F7D">
              <w:t>connection_parameters</w:t>
            </w:r>
          </w:p>
        </w:tc>
        <w:tc>
          <w:tcPr>
            <w:tcW w:w="1659" w:type="dxa"/>
          </w:tcPr>
          <w:p w:rsidR="00754578" w:rsidRDefault="00754578" w:rsidP="004D2991">
            <w:r>
              <w:t>IP Address</w:t>
            </w:r>
          </w:p>
        </w:tc>
        <w:tc>
          <w:tcPr>
            <w:tcW w:w="3526" w:type="dxa"/>
          </w:tcPr>
          <w:p w:rsidR="00754578" w:rsidRDefault="00754578" w:rsidP="004D2991">
            <w:r w:rsidRPr="00754578">
              <w:t>10.2.100.219</w:t>
            </w:r>
          </w:p>
        </w:tc>
      </w:tr>
      <w:tr w:rsidR="00754578" w:rsidTr="004D2991">
        <w:tc>
          <w:tcPr>
            <w:tcW w:w="3131" w:type="dxa"/>
          </w:tcPr>
          <w:p w:rsidR="00754578" w:rsidRDefault="00754578" w:rsidP="004D2991">
            <w:r w:rsidRPr="007B0F7D">
              <w:t>connection_parameters</w:t>
            </w:r>
          </w:p>
        </w:tc>
        <w:tc>
          <w:tcPr>
            <w:tcW w:w="1659" w:type="dxa"/>
          </w:tcPr>
          <w:p w:rsidR="00754578" w:rsidRDefault="00754578" w:rsidP="004D2991">
            <w:r>
              <w:t>Port</w:t>
            </w:r>
          </w:p>
        </w:tc>
        <w:tc>
          <w:tcPr>
            <w:tcW w:w="3526" w:type="dxa"/>
          </w:tcPr>
          <w:p w:rsidR="00754578" w:rsidRDefault="00754578" w:rsidP="004D2991">
            <w:r w:rsidRPr="00754578">
              <w:t>5757</w:t>
            </w:r>
          </w:p>
        </w:tc>
      </w:tr>
      <w:tr w:rsidR="00754578" w:rsidTr="004D2991">
        <w:tc>
          <w:tcPr>
            <w:tcW w:w="3131" w:type="dxa"/>
          </w:tcPr>
          <w:p w:rsidR="00754578" w:rsidRDefault="00754578" w:rsidP="004D2991">
            <w:r w:rsidRPr="007B0F7D">
              <w:t>connection_parameters</w:t>
            </w:r>
          </w:p>
        </w:tc>
        <w:tc>
          <w:tcPr>
            <w:tcW w:w="1659" w:type="dxa"/>
          </w:tcPr>
          <w:p w:rsidR="00754578" w:rsidRDefault="00754578" w:rsidP="004D2991">
            <w:r>
              <w:t>Path</w:t>
            </w:r>
          </w:p>
        </w:tc>
        <w:tc>
          <w:tcPr>
            <w:tcW w:w="3526" w:type="dxa"/>
          </w:tcPr>
          <w:p w:rsidR="00754578" w:rsidRDefault="00754578" w:rsidP="004D2991">
            <w:r w:rsidRPr="00754578">
              <w:t>/</w:t>
            </w:r>
            <w:proofErr w:type="spellStart"/>
            <w:r w:rsidRPr="00754578">
              <w:t>EcoFlex</w:t>
            </w:r>
            <w:proofErr w:type="spellEnd"/>
          </w:p>
        </w:tc>
      </w:tr>
    </w:tbl>
    <w:p w:rsidR="006817C6" w:rsidRDefault="00F5730D" w:rsidP="0005709D">
      <w:pPr>
        <w:pStyle w:val="Heading1"/>
        <w:spacing w:line="240" w:lineRule="auto"/>
        <w:jc w:val="both"/>
      </w:pPr>
      <w:bookmarkStart w:id="10" w:name="_Toc394151904"/>
      <w:r>
        <w:lastRenderedPageBreak/>
        <w:t>Troubleshootin</w:t>
      </w:r>
      <w:r w:rsidR="006817C6">
        <w:t>g</w:t>
      </w:r>
      <w:bookmarkEnd w:id="10"/>
    </w:p>
    <w:p w:rsidR="00F5730D" w:rsidRDefault="006817C6" w:rsidP="0005709D">
      <w:pPr>
        <w:pStyle w:val="Heading2"/>
        <w:spacing w:line="240" w:lineRule="auto"/>
        <w:jc w:val="both"/>
      </w:pPr>
      <w:bookmarkStart w:id="11" w:name="_Toc394151905"/>
      <w:r>
        <w:t>No new load batches</w:t>
      </w:r>
      <w:bookmarkEnd w:id="11"/>
    </w:p>
    <w:p w:rsidR="006817C6" w:rsidRDefault="006817C6" w:rsidP="0005709D">
      <w:pPr>
        <w:spacing w:line="240" w:lineRule="auto"/>
        <w:jc w:val="both"/>
      </w:pPr>
      <w:r>
        <w:t>Check the file loader activity log to see when files were last processes</w:t>
      </w:r>
    </w:p>
    <w:p w:rsidR="006817C6" w:rsidRDefault="006817C6" w:rsidP="0005709D">
      <w:pPr>
        <w:spacing w:line="240" w:lineRule="auto"/>
        <w:jc w:val="both"/>
      </w:pPr>
      <w:r>
        <w:t>Check the file loader error log to see if any errors have been recently thrown</w:t>
      </w:r>
    </w:p>
    <w:p w:rsidR="002C3B6B" w:rsidRDefault="002C3B6B" w:rsidP="0005709D">
      <w:pPr>
        <w:pStyle w:val="Heading3"/>
        <w:spacing w:line="240" w:lineRule="auto"/>
        <w:jc w:val="both"/>
      </w:pPr>
      <w:r>
        <w:t>Follow up action:</w:t>
      </w:r>
    </w:p>
    <w:p w:rsidR="002C3B6B" w:rsidRDefault="002C3B6B" w:rsidP="0005709D">
      <w:pPr>
        <w:spacing w:line="240" w:lineRule="auto"/>
        <w:jc w:val="both"/>
      </w:pPr>
      <w:r>
        <w:t xml:space="preserve">If there are errors in the error log please raise a ticket with </w:t>
      </w:r>
      <w:proofErr w:type="spellStart"/>
      <w:r>
        <w:t>Veneka</w:t>
      </w:r>
      <w:proofErr w:type="spellEnd"/>
      <w:r>
        <w:t xml:space="preserve"> Support</w:t>
      </w:r>
    </w:p>
    <w:p w:rsidR="006D65F9" w:rsidRDefault="006D65F9" w:rsidP="0005709D">
      <w:pPr>
        <w:pStyle w:val="Heading2"/>
        <w:spacing w:line="240" w:lineRule="auto"/>
        <w:jc w:val="both"/>
      </w:pPr>
      <w:bookmarkStart w:id="12" w:name="_Toc394151906"/>
      <w:r>
        <w:t>Integration issues</w:t>
      </w:r>
      <w:bookmarkEnd w:id="12"/>
    </w:p>
    <w:p w:rsidR="006D65F9" w:rsidRDefault="006D65F9" w:rsidP="006D65F9">
      <w:pPr>
        <w:pStyle w:val="Heading3"/>
      </w:pPr>
      <w:proofErr w:type="spellStart"/>
      <w:r>
        <w:t>Flexcube</w:t>
      </w:r>
      <w:proofErr w:type="spellEnd"/>
    </w:p>
    <w:p w:rsidR="00CC5788" w:rsidRDefault="00CC5788" w:rsidP="009112F3">
      <w:r>
        <w:t xml:space="preserve">All the </w:t>
      </w:r>
      <w:proofErr w:type="spellStart"/>
      <w:r>
        <w:t>Flexcube</w:t>
      </w:r>
      <w:proofErr w:type="spellEnd"/>
      <w:r>
        <w:t xml:space="preserve"> </w:t>
      </w:r>
      <w:r w:rsidR="00DC42C6">
        <w:t>logs</w:t>
      </w:r>
      <w:r>
        <w:t xml:space="preserve"> are being stored in the folder:</w:t>
      </w:r>
    </w:p>
    <w:p w:rsidR="00CC5788" w:rsidRPr="009112F3" w:rsidRDefault="00DC42C6" w:rsidP="00DC42C6">
      <w:pPr>
        <w:pStyle w:val="ListParagraph"/>
        <w:numPr>
          <w:ilvl w:val="0"/>
          <w:numId w:val="31"/>
        </w:numPr>
      </w:pPr>
      <w:r w:rsidRPr="00DC42C6">
        <w:t>C:\Veneka\indigo_group\logs\interface\flexcube</w:t>
      </w:r>
    </w:p>
    <w:p w:rsidR="006D65F9" w:rsidRDefault="006D65F9" w:rsidP="006D65F9">
      <w:pPr>
        <w:pStyle w:val="Heading3"/>
      </w:pPr>
      <w:r>
        <w:t>CMS</w:t>
      </w:r>
    </w:p>
    <w:p w:rsidR="000216B5" w:rsidRDefault="00EC4199" w:rsidP="000216B5">
      <w:r>
        <w:t>The full CMS error message is currently displayed to the user then there is an error linking a card to a customer.</w:t>
      </w:r>
    </w:p>
    <w:p w:rsidR="00DC42C6" w:rsidRDefault="00DC42C6" w:rsidP="000216B5">
      <w:r>
        <w:t>All the CMS logs are being stored in the folder:</w:t>
      </w:r>
    </w:p>
    <w:p w:rsidR="00DC42C6" w:rsidRDefault="00DC42C6" w:rsidP="00DC42C6">
      <w:pPr>
        <w:pStyle w:val="ListParagraph"/>
        <w:numPr>
          <w:ilvl w:val="0"/>
          <w:numId w:val="31"/>
        </w:numPr>
      </w:pPr>
      <w:r w:rsidRPr="00DC42C6">
        <w:t>C:\Veneka\indigo_group\logs\interface\cms</w:t>
      </w:r>
    </w:p>
    <w:p w:rsidR="00EC4199" w:rsidRDefault="00EC4199" w:rsidP="000216B5">
      <w:r>
        <w:t>These errors are usually a result of a database constraint or business logic restriction from</w:t>
      </w:r>
    </w:p>
    <w:p w:rsidR="00EC4199" w:rsidRDefault="00EC4199" w:rsidP="00EC4199">
      <w:pPr>
        <w:pStyle w:val="ListParagraph"/>
        <w:numPr>
          <w:ilvl w:val="0"/>
          <w:numId w:val="29"/>
        </w:numPr>
      </w:pPr>
      <w:r>
        <w:t>An account restriction</w:t>
      </w:r>
    </w:p>
    <w:p w:rsidR="00EC4199" w:rsidRDefault="00EC4199" w:rsidP="00EC4199">
      <w:pPr>
        <w:pStyle w:val="ListParagraph"/>
        <w:numPr>
          <w:ilvl w:val="0"/>
          <w:numId w:val="29"/>
        </w:numPr>
      </w:pPr>
      <w:r>
        <w:t>The user selecting the incorrect Issuing scenario</w:t>
      </w:r>
    </w:p>
    <w:p w:rsidR="00D859EA" w:rsidRDefault="00D859EA" w:rsidP="00D859EA">
      <w:pPr>
        <w:pStyle w:val="Heading1"/>
      </w:pPr>
      <w:bookmarkStart w:id="13" w:name="_Toc377376888"/>
      <w:bookmarkStart w:id="14" w:name="_Toc394151907"/>
      <w:r>
        <w:t>Database security</w:t>
      </w:r>
      <w:bookmarkEnd w:id="13"/>
      <w:bookmarkEnd w:id="14"/>
      <w:r>
        <w:t xml:space="preserve"> </w:t>
      </w:r>
    </w:p>
    <w:p w:rsidR="00D859EA" w:rsidRDefault="00D859EA" w:rsidP="00D859EA">
      <w:pPr>
        <w:pStyle w:val="Heading2"/>
      </w:pPr>
      <w:bookmarkStart w:id="15" w:name="_Toc377376889"/>
      <w:bookmarkStart w:id="16" w:name="_Toc394151908"/>
      <w:r>
        <w:t>Background</w:t>
      </w:r>
      <w:bookmarkEnd w:id="15"/>
      <w:bookmarkEnd w:id="16"/>
    </w:p>
    <w:p w:rsidR="00D859EA" w:rsidRDefault="00D859EA" w:rsidP="00D859EA">
      <w:r>
        <w:t xml:space="preserve">The indigo database objects and data are encrypted with Triple Data Encryption Standard Algorithm (TDES) which is a symmetric-block cipher. </w:t>
      </w:r>
    </w:p>
    <w:p w:rsidR="00D859EA" w:rsidRDefault="00D859EA" w:rsidP="00D859EA">
      <w:r>
        <w:t xml:space="preserve">In Microsoft SQL (MSSQL), data encryption and decryption are made possible by using a 2-factor MSSQL encryption standard using Database Master Key (DMK) which is a symmetric key (protected by a password) and an encryption database certificate. </w:t>
      </w:r>
    </w:p>
    <w:p w:rsidR="00D859EA" w:rsidRDefault="00D859EA" w:rsidP="00D859EA">
      <w:pPr>
        <w:pStyle w:val="Heading2"/>
      </w:pPr>
      <w:bookmarkStart w:id="17" w:name="_Toc377376890"/>
      <w:bookmarkStart w:id="18" w:name="_Toc394151909"/>
      <w:r>
        <w:t>Backup</w:t>
      </w:r>
      <w:bookmarkEnd w:id="17"/>
      <w:bookmarkEnd w:id="18"/>
      <w:r>
        <w:t xml:space="preserve"> </w:t>
      </w:r>
    </w:p>
    <w:p w:rsidR="00D859EA" w:rsidRDefault="00D859EA" w:rsidP="00D859EA">
      <w:r>
        <w:t>As part of a planned server migration or to recover from failure for business continuity the database must be periodically backed up ideally daily or according to internal data backup policies. Backing up the database involves standard database objects backup and backing up database encryption keys which will be needed before restoration takes place.</w:t>
      </w:r>
    </w:p>
    <w:p w:rsidR="00D859EA" w:rsidRPr="00D8640E" w:rsidRDefault="00D859EA" w:rsidP="00D859EA">
      <w:pPr>
        <w:spacing w:after="160" w:line="259" w:lineRule="auto"/>
        <w:rPr>
          <w:rFonts w:eastAsiaTheme="minorHAnsi"/>
          <w:lang w:eastAsia="en-US"/>
        </w:rPr>
      </w:pPr>
      <w:r>
        <w:t>To back up the indigo DMK a system administrator or database administrator will need to run these queries against the MSSQL server hosting the indigo database with customization obviously.</w:t>
      </w:r>
    </w:p>
    <w:p w:rsidR="00D859EA" w:rsidRDefault="00D859EA" w:rsidP="00D859E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lastRenderedPageBreak/>
        <w:t>USE</w:t>
      </w:r>
      <w:r>
        <w:rPr>
          <w:rFonts w:ascii="Courier New" w:hAnsi="Courier New" w:cs="Courier New"/>
          <w:noProof/>
          <w:sz w:val="20"/>
          <w:szCs w:val="20"/>
        </w:rPr>
        <w:t xml:space="preserve"> indigo_database</w:t>
      </w:r>
      <w:r w:rsidR="00DC42C6">
        <w:rPr>
          <w:rFonts w:ascii="Courier New" w:hAnsi="Courier New" w:cs="Courier New"/>
          <w:noProof/>
          <w:sz w:val="20"/>
          <w:szCs w:val="20"/>
        </w:rPr>
        <w:t>_group</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D859EA" w:rsidRDefault="00D859EA" w:rsidP="00D859E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OPEN</w:t>
      </w:r>
      <w:r>
        <w:rPr>
          <w:rFonts w:ascii="Courier New" w:hAnsi="Courier New" w:cs="Courier New"/>
          <w:noProof/>
          <w:sz w:val="20"/>
          <w:szCs w:val="20"/>
        </w:rPr>
        <w:t xml:space="preserve"> </w:t>
      </w:r>
      <w:r>
        <w:rPr>
          <w:rFonts w:ascii="Courier New" w:hAnsi="Courier New" w:cs="Courier New"/>
          <w:noProof/>
          <w:color w:val="0000FF"/>
          <w:sz w:val="20"/>
          <w:szCs w:val="20"/>
        </w:rPr>
        <w:t>MASTER</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sz w:val="20"/>
          <w:szCs w:val="20"/>
        </w:rPr>
        <w:t xml:space="preserve"> </w:t>
      </w:r>
      <w:r>
        <w:rPr>
          <w:rFonts w:ascii="Courier New" w:hAnsi="Courier New" w:cs="Courier New"/>
          <w:noProof/>
          <w:color w:val="0000FF"/>
          <w:sz w:val="20"/>
          <w:szCs w:val="20"/>
        </w:rPr>
        <w:t>DECRYPTION</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w:t>
      </w:r>
      <w:r>
        <w:rPr>
          <w:rFonts w:ascii="Courier New" w:hAnsi="Courier New" w:cs="Courier New"/>
          <w:noProof/>
          <w:color w:val="0000FF"/>
          <w:sz w:val="20"/>
          <w:szCs w:val="20"/>
        </w:rPr>
        <w:t>PASSWORD</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w:t>
      </w:r>
      <w:r w:rsidRPr="00D8640E">
        <w:rPr>
          <w:rFonts w:ascii="Courier New" w:hAnsi="Courier New" w:cs="Courier New"/>
          <w:noProof/>
          <w:color w:val="FF0000"/>
          <w:sz w:val="20"/>
          <w:szCs w:val="20"/>
        </w:rPr>
        <w:t xml:space="preserve"> </w:t>
      </w:r>
      <w:r>
        <w:rPr>
          <w:rFonts w:ascii="Courier New" w:hAnsi="Courier New" w:cs="Courier New"/>
          <w:noProof/>
          <w:color w:val="FF0000"/>
          <w:sz w:val="20"/>
          <w:szCs w:val="20"/>
        </w:rPr>
        <w:t>P@ssw0rd '</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D859EA" w:rsidRDefault="00D859EA" w:rsidP="00D859EA">
      <w:pPr>
        <w:autoSpaceDE w:val="0"/>
        <w:autoSpaceDN w:val="0"/>
        <w:adjustRightInd w:val="0"/>
        <w:spacing w:after="0" w:line="240" w:lineRule="auto"/>
        <w:rPr>
          <w:rFonts w:ascii="Courier New" w:hAnsi="Courier New" w:cs="Courier New"/>
          <w:noProof/>
          <w:sz w:val="20"/>
          <w:szCs w:val="20"/>
        </w:rPr>
      </w:pPr>
    </w:p>
    <w:p w:rsidR="00D859EA" w:rsidRDefault="00D859EA" w:rsidP="00D859E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BACKUP</w:t>
      </w:r>
      <w:r>
        <w:rPr>
          <w:rFonts w:ascii="Courier New" w:hAnsi="Courier New" w:cs="Courier New"/>
          <w:noProof/>
          <w:sz w:val="20"/>
          <w:szCs w:val="20"/>
        </w:rPr>
        <w:t xml:space="preserve"> </w:t>
      </w:r>
      <w:r>
        <w:rPr>
          <w:rFonts w:ascii="Courier New" w:hAnsi="Courier New" w:cs="Courier New"/>
          <w:noProof/>
          <w:color w:val="0000FF"/>
          <w:sz w:val="20"/>
          <w:szCs w:val="20"/>
        </w:rPr>
        <w:t>MASTER</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sz w:val="20"/>
          <w:szCs w:val="20"/>
        </w:rPr>
        <w:t xml:space="preserve"> </w:t>
      </w:r>
      <w:r>
        <w:rPr>
          <w:rFonts w:ascii="Courier New" w:hAnsi="Courier New" w:cs="Courier New"/>
          <w:noProof/>
          <w:color w:val="0000FF"/>
          <w:sz w:val="20"/>
          <w:szCs w:val="20"/>
        </w:rPr>
        <w:t>TO</w:t>
      </w:r>
      <w:r>
        <w:rPr>
          <w:rFonts w:ascii="Courier New" w:hAnsi="Courier New" w:cs="Courier New"/>
          <w:noProof/>
          <w:sz w:val="20"/>
          <w:szCs w:val="20"/>
        </w:rPr>
        <w:t xml:space="preserve"> </w:t>
      </w:r>
      <w:r>
        <w:rPr>
          <w:rFonts w:ascii="Courier New" w:hAnsi="Courier New" w:cs="Courier New"/>
          <w:noProof/>
          <w:color w:val="0000FF"/>
          <w:sz w:val="20"/>
          <w:szCs w:val="20"/>
        </w:rPr>
        <w:t>FILE</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'C:\Veneka</w:t>
      </w:r>
      <w:r w:rsidR="00F71131">
        <w:rPr>
          <w:rFonts w:ascii="Courier New" w:hAnsi="Courier New" w:cs="Courier New"/>
          <w:noProof/>
          <w:color w:val="FF0000"/>
          <w:sz w:val="20"/>
          <w:szCs w:val="20"/>
        </w:rPr>
        <w:t>\indigo_group</w:t>
      </w:r>
      <w:r>
        <w:rPr>
          <w:rFonts w:ascii="Courier New" w:hAnsi="Courier New" w:cs="Courier New"/>
          <w:noProof/>
          <w:color w:val="FF0000"/>
          <w:sz w:val="20"/>
          <w:szCs w:val="20"/>
        </w:rPr>
        <w:t>\indigo_database_DMK_Back'</w:t>
      </w:r>
      <w:r>
        <w:rPr>
          <w:rFonts w:ascii="Courier New" w:hAnsi="Courier New" w:cs="Courier New"/>
          <w:noProof/>
          <w:sz w:val="20"/>
          <w:szCs w:val="20"/>
        </w:rPr>
        <w:t xml:space="preserve"> </w:t>
      </w:r>
    </w:p>
    <w:p w:rsidR="00D859EA" w:rsidRDefault="00D859EA" w:rsidP="00D859E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ENCRYPTION</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w:t>
      </w:r>
      <w:r>
        <w:rPr>
          <w:rFonts w:ascii="Courier New" w:hAnsi="Courier New" w:cs="Courier New"/>
          <w:noProof/>
          <w:color w:val="0000FF"/>
          <w:sz w:val="20"/>
          <w:szCs w:val="20"/>
        </w:rPr>
        <w:t>PASSWORD</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w:t>
      </w:r>
      <w:r w:rsidRPr="00D8640E">
        <w:rPr>
          <w:rFonts w:ascii="Courier New" w:hAnsi="Courier New" w:cs="Courier New"/>
          <w:noProof/>
          <w:color w:val="FF0000"/>
          <w:sz w:val="20"/>
          <w:szCs w:val="20"/>
        </w:rPr>
        <w:t xml:space="preserve"> </w:t>
      </w:r>
      <w:r>
        <w:rPr>
          <w:rFonts w:ascii="Courier New" w:hAnsi="Courier New" w:cs="Courier New"/>
          <w:noProof/>
          <w:color w:val="FF0000"/>
          <w:sz w:val="20"/>
          <w:szCs w:val="20"/>
        </w:rPr>
        <w:t>P@ssw0rd '</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D859EA" w:rsidRDefault="00D859EA" w:rsidP="00D859EA">
      <w:pPr>
        <w:autoSpaceDE w:val="0"/>
        <w:autoSpaceDN w:val="0"/>
        <w:adjustRightInd w:val="0"/>
        <w:spacing w:after="0" w:line="240" w:lineRule="auto"/>
        <w:rPr>
          <w:rFonts w:ascii="Courier New" w:hAnsi="Courier New" w:cs="Courier New"/>
          <w:noProof/>
          <w:sz w:val="20"/>
          <w:szCs w:val="20"/>
        </w:rPr>
      </w:pPr>
    </w:p>
    <w:p w:rsidR="00D859EA" w:rsidRDefault="00D859EA" w:rsidP="00D859EA">
      <w:pPr>
        <w:autoSpaceDE w:val="0"/>
        <w:autoSpaceDN w:val="0"/>
        <w:adjustRightInd w:val="0"/>
        <w:spacing w:after="0" w:line="240" w:lineRule="auto"/>
        <w:rPr>
          <w:rFonts w:ascii="Courier New" w:hAnsi="Courier New" w:cs="Courier New"/>
          <w:noProof/>
          <w:sz w:val="20"/>
          <w:szCs w:val="20"/>
        </w:rPr>
      </w:pPr>
    </w:p>
    <w:p w:rsidR="00D859EA" w:rsidRDefault="00D859EA" w:rsidP="00D859E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BACKUP</w:t>
      </w:r>
      <w:r>
        <w:rPr>
          <w:rFonts w:ascii="Courier New" w:hAnsi="Courier New" w:cs="Courier New"/>
          <w:noProof/>
          <w:sz w:val="20"/>
          <w:szCs w:val="20"/>
        </w:rPr>
        <w:t xml:space="preserve"> </w:t>
      </w:r>
      <w:r>
        <w:rPr>
          <w:rFonts w:ascii="Courier New" w:hAnsi="Courier New" w:cs="Courier New"/>
          <w:noProof/>
          <w:color w:val="0000FF"/>
          <w:sz w:val="20"/>
          <w:szCs w:val="20"/>
        </w:rPr>
        <w:t>CERTIFICATE</w:t>
      </w:r>
      <w:r>
        <w:rPr>
          <w:rFonts w:ascii="Courier New" w:hAnsi="Courier New" w:cs="Courier New"/>
          <w:noProof/>
          <w:sz w:val="20"/>
          <w:szCs w:val="20"/>
        </w:rPr>
        <w:t xml:space="preserve"> Indigo_Certificate </w:t>
      </w:r>
      <w:r>
        <w:rPr>
          <w:rFonts w:ascii="Courier New" w:hAnsi="Courier New" w:cs="Courier New"/>
          <w:noProof/>
          <w:color w:val="0000FF"/>
          <w:sz w:val="20"/>
          <w:szCs w:val="20"/>
        </w:rPr>
        <w:t>TO</w:t>
      </w:r>
      <w:r>
        <w:rPr>
          <w:rFonts w:ascii="Courier New" w:hAnsi="Courier New" w:cs="Courier New"/>
          <w:noProof/>
          <w:sz w:val="20"/>
          <w:szCs w:val="20"/>
        </w:rPr>
        <w:t xml:space="preserve"> </w:t>
      </w:r>
      <w:r>
        <w:rPr>
          <w:rFonts w:ascii="Courier New" w:hAnsi="Courier New" w:cs="Courier New"/>
          <w:noProof/>
          <w:color w:val="0000FF"/>
          <w:sz w:val="20"/>
          <w:szCs w:val="20"/>
        </w:rPr>
        <w:t>FILE</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'c:\Veneka</w:t>
      </w:r>
      <w:r w:rsidR="00F71131">
        <w:rPr>
          <w:rFonts w:ascii="Courier New" w:hAnsi="Courier New" w:cs="Courier New"/>
          <w:noProof/>
          <w:color w:val="FF0000"/>
          <w:sz w:val="20"/>
          <w:szCs w:val="20"/>
        </w:rPr>
        <w:t>\indigo_group</w:t>
      </w:r>
      <w:r>
        <w:rPr>
          <w:rFonts w:ascii="Courier New" w:hAnsi="Courier New" w:cs="Courier New"/>
          <w:noProof/>
          <w:color w:val="FF0000"/>
          <w:sz w:val="20"/>
          <w:szCs w:val="20"/>
        </w:rPr>
        <w:t>\Indigo_Certificate_Back'</w:t>
      </w:r>
      <w:r>
        <w:rPr>
          <w:rFonts w:ascii="Courier New" w:hAnsi="Courier New" w:cs="Courier New"/>
          <w:noProof/>
          <w:sz w:val="20"/>
          <w:szCs w:val="20"/>
        </w:rPr>
        <w:t xml:space="preserve"> </w:t>
      </w:r>
    </w:p>
    <w:p w:rsidR="00D859EA" w:rsidRDefault="00D859EA" w:rsidP="00D859EA">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WITH</w:t>
      </w:r>
      <w:r>
        <w:rPr>
          <w:rFonts w:ascii="Courier New" w:hAnsi="Courier New" w:cs="Courier New"/>
          <w:noProof/>
          <w:sz w:val="20"/>
          <w:szCs w:val="20"/>
        </w:rPr>
        <w:t xml:space="preserve"> </w:t>
      </w: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 xml:space="preserve">KEY </w:t>
      </w:r>
      <w:r>
        <w:rPr>
          <w:rFonts w:ascii="Courier New" w:hAnsi="Courier New" w:cs="Courier New"/>
          <w:noProof/>
          <w:color w:val="808080"/>
          <w:sz w:val="20"/>
          <w:szCs w:val="20"/>
        </w:rPr>
        <w:t>(</w:t>
      </w:r>
    </w:p>
    <w:p w:rsidR="00D859EA" w:rsidRDefault="00D859EA" w:rsidP="00D859E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FILE</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'c:\Veneka</w:t>
      </w:r>
      <w:r w:rsidR="00F71131">
        <w:rPr>
          <w:rFonts w:ascii="Courier New" w:hAnsi="Courier New" w:cs="Courier New"/>
          <w:noProof/>
          <w:color w:val="FF0000"/>
          <w:sz w:val="20"/>
          <w:szCs w:val="20"/>
        </w:rPr>
        <w:t>\indigo_group</w:t>
      </w:r>
      <w:r>
        <w:rPr>
          <w:rFonts w:ascii="Courier New" w:hAnsi="Courier New" w:cs="Courier New"/>
          <w:noProof/>
          <w:color w:val="FF0000"/>
          <w:sz w:val="20"/>
          <w:szCs w:val="20"/>
        </w:rPr>
        <w:t>\Indigo_Symmetric_Key_Back'</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D859EA" w:rsidRDefault="00D859EA" w:rsidP="00D85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ENCRYPTION</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w:t>
      </w:r>
      <w:r>
        <w:rPr>
          <w:rFonts w:ascii="Courier New" w:hAnsi="Courier New" w:cs="Courier New"/>
          <w:noProof/>
          <w:color w:val="0000FF"/>
          <w:sz w:val="20"/>
          <w:szCs w:val="20"/>
        </w:rPr>
        <w:t>PASSWORD</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'P@ssw0rd'</w:t>
      </w:r>
      <w:r>
        <w:rPr>
          <w:rFonts w:ascii="Courier New" w:hAnsi="Courier New" w:cs="Courier New"/>
          <w:noProof/>
          <w:sz w:val="20"/>
          <w:szCs w:val="20"/>
        </w:rPr>
        <w:t xml:space="preserve"> </w:t>
      </w:r>
      <w:r>
        <w:rPr>
          <w:rFonts w:ascii="Courier New" w:hAnsi="Courier New" w:cs="Courier New"/>
          <w:noProof/>
          <w:color w:val="808080"/>
          <w:sz w:val="20"/>
          <w:szCs w:val="20"/>
        </w:rPr>
        <w:t>);</w:t>
      </w:r>
    </w:p>
    <w:p w:rsidR="00F83460" w:rsidRDefault="00F83460" w:rsidP="00D85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rPr>
      </w:pPr>
    </w:p>
    <w:p w:rsidR="00D859EA" w:rsidRDefault="00D859EA" w:rsidP="00D859EA">
      <w:pPr>
        <w:rPr>
          <w:noProof/>
        </w:rPr>
      </w:pPr>
      <w:r>
        <w:t>These TSQL statements will create 3 files needed for a successful restoration of the application database as shown on the screen below.</w:t>
      </w:r>
      <w:r w:rsidRPr="00BB15DE">
        <w:rPr>
          <w:noProof/>
        </w:rPr>
        <w:t xml:space="preserve"> </w:t>
      </w:r>
      <w:r w:rsidR="00DC42C6">
        <w:rPr>
          <w:noProof/>
        </w:rPr>
        <w:drawing>
          <wp:inline distT="0" distB="0" distL="0" distR="0" wp14:anchorId="206DAB12" wp14:editId="27650B77">
            <wp:extent cx="5731510" cy="16681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668145"/>
                    </a:xfrm>
                    <a:prstGeom prst="rect">
                      <a:avLst/>
                    </a:prstGeom>
                  </pic:spPr>
                </pic:pic>
              </a:graphicData>
            </a:graphic>
          </wp:inline>
        </w:drawing>
      </w:r>
    </w:p>
    <w:p w:rsidR="007B7FB1" w:rsidRDefault="007B7FB1" w:rsidP="00D859EA"/>
    <w:p w:rsidR="00D859EA" w:rsidRDefault="00D859EA" w:rsidP="00D859EA">
      <w:pPr>
        <w:pStyle w:val="Heading2"/>
      </w:pPr>
      <w:bookmarkStart w:id="19" w:name="_Toc377376891"/>
      <w:bookmarkStart w:id="20" w:name="_Toc394151910"/>
      <w:r>
        <w:t>Restore</w:t>
      </w:r>
      <w:bookmarkEnd w:id="19"/>
      <w:bookmarkEnd w:id="20"/>
    </w:p>
    <w:p w:rsidR="00D859EA" w:rsidRDefault="00D859EA" w:rsidP="00D859EA">
      <w:r>
        <w:t xml:space="preserve">Please note during the master key restoration, MSSQL will decrypt all the keys encrypted by the master key to be overridden by the restored master key and this can be quite an intense operation prone to failure thus should be done when the indigo application is not used and the server’s resources are freed.  </w:t>
      </w:r>
    </w:p>
    <w:p w:rsidR="00D859EA" w:rsidRDefault="00D859EA" w:rsidP="00D859EA">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USE</w:t>
      </w:r>
      <w:r>
        <w:rPr>
          <w:rFonts w:ascii="Courier New" w:hAnsi="Courier New" w:cs="Courier New"/>
          <w:noProof/>
          <w:sz w:val="20"/>
          <w:szCs w:val="20"/>
        </w:rPr>
        <w:t xml:space="preserve"> indigo_database</w:t>
      </w:r>
      <w:r w:rsidR="007B7FB1">
        <w:rPr>
          <w:rFonts w:ascii="Courier New" w:hAnsi="Courier New" w:cs="Courier New"/>
          <w:noProof/>
          <w:sz w:val="20"/>
          <w:szCs w:val="20"/>
        </w:rPr>
        <w:t>_group</w:t>
      </w:r>
      <w:r>
        <w:rPr>
          <w:rFonts w:ascii="Courier New" w:hAnsi="Courier New" w:cs="Courier New"/>
          <w:noProof/>
          <w:color w:val="808080"/>
          <w:sz w:val="20"/>
          <w:szCs w:val="20"/>
        </w:rPr>
        <w:t>;</w:t>
      </w:r>
    </w:p>
    <w:p w:rsidR="00D859EA" w:rsidRDefault="00D859EA" w:rsidP="00D859E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RESTORE</w:t>
      </w:r>
      <w:r>
        <w:rPr>
          <w:rFonts w:ascii="Courier New" w:hAnsi="Courier New" w:cs="Courier New"/>
          <w:noProof/>
          <w:sz w:val="20"/>
          <w:szCs w:val="20"/>
        </w:rPr>
        <w:t xml:space="preserve"> </w:t>
      </w:r>
      <w:r>
        <w:rPr>
          <w:rFonts w:ascii="Courier New" w:hAnsi="Courier New" w:cs="Courier New"/>
          <w:noProof/>
          <w:color w:val="0000FF"/>
          <w:sz w:val="20"/>
          <w:szCs w:val="20"/>
        </w:rPr>
        <w:t>MASTER</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sz w:val="20"/>
          <w:szCs w:val="20"/>
        </w:rPr>
        <w:t xml:space="preserve"> </w:t>
      </w:r>
    </w:p>
    <w:p w:rsidR="00D859EA" w:rsidRDefault="00D859EA" w:rsidP="00D859E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w:t>
      </w:r>
      <w:r>
        <w:rPr>
          <w:rFonts w:ascii="Courier New" w:hAnsi="Courier New" w:cs="Courier New"/>
          <w:noProof/>
          <w:color w:val="0000FF"/>
          <w:sz w:val="20"/>
          <w:szCs w:val="20"/>
        </w:rPr>
        <w:t>FILE</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'c:\Veneka</w:t>
      </w:r>
      <w:r w:rsidR="00F71131">
        <w:rPr>
          <w:rFonts w:ascii="Courier New" w:hAnsi="Courier New" w:cs="Courier New"/>
          <w:noProof/>
          <w:color w:val="FF0000"/>
          <w:sz w:val="20"/>
          <w:szCs w:val="20"/>
        </w:rPr>
        <w:t>\indigo_group</w:t>
      </w:r>
      <w:r>
        <w:rPr>
          <w:rFonts w:ascii="Courier New" w:hAnsi="Courier New" w:cs="Courier New"/>
          <w:noProof/>
          <w:color w:val="FF0000"/>
          <w:sz w:val="20"/>
          <w:szCs w:val="20"/>
        </w:rPr>
        <w:t>\backups\indigo_database_DMK_Back.mas'</w:t>
      </w:r>
      <w:r>
        <w:rPr>
          <w:rFonts w:ascii="Courier New" w:hAnsi="Courier New" w:cs="Courier New"/>
          <w:noProof/>
          <w:sz w:val="20"/>
          <w:szCs w:val="20"/>
        </w:rPr>
        <w:t xml:space="preserve"> </w:t>
      </w:r>
    </w:p>
    <w:p w:rsidR="00D859EA" w:rsidRDefault="00D859EA" w:rsidP="00D859E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DECRYPTION</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w:t>
      </w:r>
      <w:r>
        <w:rPr>
          <w:rFonts w:ascii="Courier New" w:hAnsi="Courier New" w:cs="Courier New"/>
          <w:noProof/>
          <w:color w:val="0000FF"/>
          <w:sz w:val="20"/>
          <w:szCs w:val="20"/>
        </w:rPr>
        <w:t>PASSWORD</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w:t>
      </w:r>
      <w:r w:rsidR="007B7FB1">
        <w:rPr>
          <w:rFonts w:ascii="Courier New" w:hAnsi="Courier New" w:cs="Courier New"/>
          <w:noProof/>
          <w:color w:val="FF0000"/>
          <w:sz w:val="20"/>
          <w:szCs w:val="20"/>
        </w:rPr>
        <w:t>Jungle01$</w:t>
      </w:r>
      <w:r>
        <w:rPr>
          <w:rFonts w:ascii="Courier New" w:hAnsi="Courier New" w:cs="Courier New"/>
          <w:noProof/>
          <w:color w:val="FF0000"/>
          <w:sz w:val="20"/>
          <w:szCs w:val="20"/>
        </w:rPr>
        <w:t>'</w:t>
      </w:r>
      <w:r>
        <w:rPr>
          <w:rFonts w:ascii="Courier New" w:hAnsi="Courier New" w:cs="Courier New"/>
          <w:noProof/>
          <w:sz w:val="20"/>
          <w:szCs w:val="20"/>
        </w:rPr>
        <w:t xml:space="preserve"> </w:t>
      </w:r>
    </w:p>
    <w:p w:rsidR="00D859EA" w:rsidRDefault="00D859EA" w:rsidP="00D859EA">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ENCRYPTION</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w:t>
      </w:r>
      <w:r>
        <w:rPr>
          <w:rFonts w:ascii="Courier New" w:hAnsi="Courier New" w:cs="Courier New"/>
          <w:noProof/>
          <w:color w:val="0000FF"/>
          <w:sz w:val="20"/>
          <w:szCs w:val="20"/>
        </w:rPr>
        <w:t>PASSWORD</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w:t>
      </w:r>
      <w:r w:rsidR="007B7FB1">
        <w:rPr>
          <w:rFonts w:ascii="Courier New" w:hAnsi="Courier New" w:cs="Courier New"/>
          <w:noProof/>
          <w:color w:val="FF0000"/>
          <w:sz w:val="20"/>
          <w:szCs w:val="20"/>
        </w:rPr>
        <w:t>Jungle01$</w:t>
      </w:r>
      <w:r>
        <w:rPr>
          <w:rFonts w:ascii="Courier New" w:hAnsi="Courier New" w:cs="Courier New"/>
          <w:noProof/>
          <w:color w:val="FF0000"/>
          <w:sz w:val="20"/>
          <w:szCs w:val="20"/>
        </w:rPr>
        <w:t>'</w:t>
      </w:r>
      <w:r>
        <w:rPr>
          <w:rFonts w:ascii="Courier New" w:hAnsi="Courier New" w:cs="Courier New"/>
          <w:noProof/>
          <w:color w:val="808080"/>
          <w:sz w:val="20"/>
          <w:szCs w:val="20"/>
        </w:rPr>
        <w:t>;</w:t>
      </w:r>
    </w:p>
    <w:p w:rsidR="00D859EA" w:rsidRDefault="00D859EA" w:rsidP="00D859EA">
      <w:pPr>
        <w:autoSpaceDE w:val="0"/>
        <w:autoSpaceDN w:val="0"/>
        <w:adjustRightInd w:val="0"/>
        <w:spacing w:after="0" w:line="240" w:lineRule="auto"/>
        <w:rPr>
          <w:rFonts w:ascii="Courier New" w:hAnsi="Courier New" w:cs="Courier New"/>
          <w:noProof/>
          <w:color w:val="808080"/>
          <w:sz w:val="20"/>
          <w:szCs w:val="20"/>
        </w:rPr>
      </w:pPr>
    </w:p>
    <w:p w:rsidR="00D859EA" w:rsidRDefault="00D859EA" w:rsidP="00D859E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CERTIFICATE</w:t>
      </w:r>
      <w:r>
        <w:rPr>
          <w:rFonts w:ascii="Courier New" w:hAnsi="Courier New" w:cs="Courier New"/>
          <w:noProof/>
          <w:sz w:val="20"/>
          <w:szCs w:val="20"/>
        </w:rPr>
        <w:t xml:space="preserve"> Indigo_Certificate </w:t>
      </w:r>
    </w:p>
    <w:p w:rsidR="00D859EA" w:rsidRDefault="00D859EA" w:rsidP="00D859E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w:t>
      </w:r>
      <w:r>
        <w:rPr>
          <w:rFonts w:ascii="Courier New" w:hAnsi="Courier New" w:cs="Courier New"/>
          <w:noProof/>
          <w:color w:val="0000FF"/>
          <w:sz w:val="20"/>
          <w:szCs w:val="20"/>
        </w:rPr>
        <w:t>FILE</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'c:\Veneka</w:t>
      </w:r>
      <w:r w:rsidR="00F71131">
        <w:rPr>
          <w:rFonts w:ascii="Courier New" w:hAnsi="Courier New" w:cs="Courier New"/>
          <w:noProof/>
          <w:color w:val="FF0000"/>
          <w:sz w:val="20"/>
          <w:szCs w:val="20"/>
        </w:rPr>
        <w:t>\indigo_group</w:t>
      </w:r>
      <w:r>
        <w:rPr>
          <w:rFonts w:ascii="Courier New" w:hAnsi="Courier New" w:cs="Courier New"/>
          <w:noProof/>
          <w:color w:val="FF0000"/>
          <w:sz w:val="20"/>
          <w:szCs w:val="20"/>
        </w:rPr>
        <w:t>\backups\Indigo_Certificate_Back.cert'</w:t>
      </w:r>
      <w:r>
        <w:rPr>
          <w:rFonts w:ascii="Courier New" w:hAnsi="Courier New" w:cs="Courier New"/>
          <w:noProof/>
          <w:sz w:val="20"/>
          <w:szCs w:val="20"/>
        </w:rPr>
        <w:t xml:space="preserve"> </w:t>
      </w:r>
    </w:p>
    <w:p w:rsidR="00D859EA" w:rsidRDefault="00D859EA" w:rsidP="00D859E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WITH</w:t>
      </w:r>
      <w:r>
        <w:rPr>
          <w:rFonts w:ascii="Courier New" w:hAnsi="Courier New" w:cs="Courier New"/>
          <w:noProof/>
          <w:sz w:val="20"/>
          <w:szCs w:val="20"/>
        </w:rPr>
        <w:t xml:space="preserve"> </w:t>
      </w: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 xml:space="preserve">KEY </w:t>
      </w:r>
      <w:r>
        <w:rPr>
          <w:rFonts w:ascii="Courier New" w:hAnsi="Courier New" w:cs="Courier New"/>
          <w:noProof/>
          <w:color w:val="808080"/>
          <w:sz w:val="20"/>
          <w:szCs w:val="20"/>
        </w:rPr>
        <w:t>(</w:t>
      </w:r>
      <w:r>
        <w:rPr>
          <w:rFonts w:ascii="Courier New" w:hAnsi="Courier New" w:cs="Courier New"/>
          <w:noProof/>
          <w:color w:val="0000FF"/>
          <w:sz w:val="20"/>
          <w:szCs w:val="20"/>
        </w:rPr>
        <w:t>FILE</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'c:\Veneka</w:t>
      </w:r>
      <w:r w:rsidR="00F71131">
        <w:rPr>
          <w:rFonts w:ascii="Courier New" w:hAnsi="Courier New" w:cs="Courier New"/>
          <w:noProof/>
          <w:color w:val="FF0000"/>
          <w:sz w:val="20"/>
          <w:szCs w:val="20"/>
        </w:rPr>
        <w:t>\indigo_group</w:t>
      </w:r>
      <w:r>
        <w:rPr>
          <w:rFonts w:ascii="Courier New" w:hAnsi="Courier New" w:cs="Courier New"/>
          <w:noProof/>
          <w:color w:val="FF0000"/>
          <w:sz w:val="20"/>
          <w:szCs w:val="20"/>
        </w:rPr>
        <w:t>\backups\Indigo_Symmetric_Key_Back.pvk'</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D859EA" w:rsidRPr="004F67F2" w:rsidRDefault="00D859EA" w:rsidP="00D859EA">
      <w:r>
        <w:rPr>
          <w:rFonts w:ascii="Courier New" w:hAnsi="Courier New" w:cs="Courier New"/>
          <w:noProof/>
          <w:sz w:val="20"/>
          <w:szCs w:val="20"/>
        </w:rPr>
        <w:t xml:space="preserve">    </w:t>
      </w:r>
      <w:r>
        <w:rPr>
          <w:rFonts w:ascii="Courier New" w:hAnsi="Courier New" w:cs="Courier New"/>
          <w:noProof/>
          <w:color w:val="0000FF"/>
          <w:sz w:val="20"/>
          <w:szCs w:val="20"/>
        </w:rPr>
        <w:t>DECRYPTION</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w:t>
      </w:r>
      <w:r>
        <w:rPr>
          <w:rFonts w:ascii="Courier New" w:hAnsi="Courier New" w:cs="Courier New"/>
          <w:noProof/>
          <w:color w:val="0000FF"/>
          <w:sz w:val="20"/>
          <w:szCs w:val="20"/>
        </w:rPr>
        <w:t>PASSWORD</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w:t>
      </w:r>
      <w:r w:rsidR="007B7FB1">
        <w:rPr>
          <w:rFonts w:ascii="Courier New" w:hAnsi="Courier New" w:cs="Courier New"/>
          <w:noProof/>
          <w:color w:val="FF0000"/>
          <w:sz w:val="20"/>
          <w:szCs w:val="20"/>
        </w:rPr>
        <w:t>Jungle01$</w:t>
      </w:r>
      <w:r>
        <w:rPr>
          <w:rFonts w:ascii="Courier New" w:hAnsi="Courier New" w:cs="Courier New"/>
          <w:noProof/>
          <w:color w:val="FF0000"/>
          <w:sz w:val="20"/>
          <w:szCs w:val="20"/>
        </w:rPr>
        <w:t>'</w:t>
      </w:r>
      <w:r>
        <w:rPr>
          <w:rFonts w:ascii="Courier New" w:hAnsi="Courier New" w:cs="Courier New"/>
          <w:noProof/>
          <w:color w:val="808080"/>
          <w:sz w:val="20"/>
          <w:szCs w:val="20"/>
        </w:rPr>
        <w:t>);</w:t>
      </w:r>
    </w:p>
    <w:p w:rsidR="00D859EA" w:rsidRDefault="00D859EA" w:rsidP="00D859EA">
      <w:r>
        <w:t>After successfully executing these steps, you should be able to use the indigo database on the same machine or different machine as normal.</w:t>
      </w:r>
    </w:p>
    <w:p w:rsidR="00C23646" w:rsidRPr="007B7FB1" w:rsidRDefault="00C23646" w:rsidP="007B7FB1"/>
    <w:sectPr w:rsidR="00C23646" w:rsidRPr="007B7FB1" w:rsidSect="007A3D68">
      <w:headerReference w:type="even" r:id="rId32"/>
      <w:headerReference w:type="default" r:id="rId33"/>
      <w:headerReference w:type="first" r:id="rId34"/>
      <w:footerReference w:type="firs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1A79" w:rsidRDefault="00661A79" w:rsidP="00B90AE5">
      <w:pPr>
        <w:spacing w:after="0" w:line="240" w:lineRule="auto"/>
      </w:pPr>
      <w:r>
        <w:separator/>
      </w:r>
    </w:p>
  </w:endnote>
  <w:endnote w:type="continuationSeparator" w:id="0">
    <w:p w:rsidR="00661A79" w:rsidRDefault="00661A79" w:rsidP="00B90A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pitch w:val="variable"/>
    <w:sig w:usb0="E1002EFF" w:usb1="C000605B" w:usb2="00000029" w:usb3="00000000" w:csb0="000101FF" w:csb1="00000000"/>
  </w:font>
  <w:font w:name="Univers">
    <w:charset w:val="00"/>
    <w:family w:val="swiss"/>
    <w:pitch w:val="variable"/>
    <w:sig w:usb0="00000007" w:usb1="00000000" w:usb2="00000000" w:usb3="00000000" w:csb0="00000093"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10002FF" w:usb1="4000FCFF" w:usb2="00000009" w:usb3="00000000" w:csb0="0000019F"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2991" w:rsidRDefault="004D2991" w:rsidP="003E1D59">
    <w:pPr>
      <w:pStyle w:val="Footer"/>
      <w:tabs>
        <w:tab w:val="clear" w:pos="9026"/>
        <w:tab w:val="right" w:pos="9923"/>
      </w:tabs>
      <w:ind w:right="-897"/>
      <w:jc w:val="right"/>
    </w:pPr>
    <w:r>
      <w:rPr>
        <w:noProof/>
      </w:rPr>
      <w:drawing>
        <wp:inline distT="0" distB="0" distL="0" distR="0" wp14:anchorId="288FE877" wp14:editId="33D5E803">
          <wp:extent cx="3733805" cy="1333500"/>
          <wp:effectExtent l="0" t="0" r="0" b="0"/>
          <wp:docPr id="43" name="Picture 1" descr="C:\Users\Tafadzwa\AppData\Local\Microsoft\Windows\Temporary Internet Files\Content.Word\logo-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fadzwa\AppData\Local\Microsoft\Windows\Temporary Internet Files\Content.Word\logo-01.png"/>
                  <pic:cNvPicPr>
                    <a:picLocks noChangeAspect="1" noChangeArrowheads="1"/>
                  </pic:cNvPicPr>
                </pic:nvPicPr>
                <pic:blipFill>
                  <a:blip r:embed="rId1"/>
                  <a:srcRect/>
                  <a:stretch>
                    <a:fillRect/>
                  </a:stretch>
                </pic:blipFill>
                <pic:spPr bwMode="auto">
                  <a:xfrm>
                    <a:off x="0" y="0"/>
                    <a:ext cx="3759534" cy="1342689"/>
                  </a:xfrm>
                  <a:prstGeom prst="rect">
                    <a:avLst/>
                  </a:prstGeom>
                  <a:noFill/>
                  <a:ln w="9525">
                    <a:noFill/>
                    <a:miter lim="800000"/>
                    <a:headEnd/>
                    <a:tailEnd/>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1007028"/>
      <w:docPartObj>
        <w:docPartGallery w:val="Page Numbers (Bottom of Page)"/>
        <w:docPartUnique/>
      </w:docPartObj>
    </w:sdtPr>
    <w:sdtContent>
      <w:sdt>
        <w:sdtPr>
          <w:id w:val="1427150398"/>
          <w:docPartObj>
            <w:docPartGallery w:val="Page Numbers (Top of Page)"/>
            <w:docPartUnique/>
          </w:docPartObj>
        </w:sdtPr>
        <w:sdtContent>
          <w:p w:rsidR="004D2991" w:rsidRDefault="004D2991" w:rsidP="0044322E">
            <w:pPr>
              <w:pStyle w:val="Footer"/>
              <w:jc w:val="center"/>
            </w:pPr>
            <w:r>
              <w:t xml:space="preserve">Page </w:t>
            </w:r>
            <w:r>
              <w:rPr>
                <w:b/>
                <w:sz w:val="24"/>
                <w:szCs w:val="24"/>
              </w:rPr>
              <w:fldChar w:fldCharType="begin"/>
            </w:r>
            <w:r>
              <w:rPr>
                <w:b/>
              </w:rPr>
              <w:instrText xml:space="preserve"> PAGE </w:instrText>
            </w:r>
            <w:r>
              <w:rPr>
                <w:b/>
                <w:sz w:val="24"/>
                <w:szCs w:val="24"/>
              </w:rPr>
              <w:fldChar w:fldCharType="separate"/>
            </w:r>
            <w:r w:rsidR="00B8704E">
              <w:rPr>
                <w:b/>
                <w:noProof/>
              </w:rPr>
              <w:t>8</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B8704E">
              <w:rPr>
                <w:b/>
                <w:noProof/>
              </w:rPr>
              <w:t>14</w:t>
            </w:r>
            <w:r>
              <w:rPr>
                <w:b/>
                <w:sz w:val="24"/>
                <w:szCs w:val="24"/>
              </w:rPr>
              <w:fldChar w:fldCharType="end"/>
            </w:r>
          </w:p>
        </w:sdtContent>
      </w:sdt>
    </w:sdtContent>
  </w:sdt>
  <w:p w:rsidR="004D2991" w:rsidRPr="0044322E" w:rsidRDefault="004D2991" w:rsidP="0044322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2991" w:rsidRDefault="004D299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2991" w:rsidRDefault="004D299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38677"/>
      <w:docPartObj>
        <w:docPartGallery w:val="Page Numbers (Bottom of Page)"/>
        <w:docPartUnique/>
      </w:docPartObj>
    </w:sdtPr>
    <w:sdtContent>
      <w:sdt>
        <w:sdtPr>
          <w:id w:val="565050477"/>
          <w:docPartObj>
            <w:docPartGallery w:val="Page Numbers (Top of Page)"/>
            <w:docPartUnique/>
          </w:docPartObj>
        </w:sdtPr>
        <w:sdtContent>
          <w:p w:rsidR="004D2991" w:rsidRDefault="004D2991">
            <w:pPr>
              <w:pStyle w:val="Footer"/>
              <w:jc w:val="center"/>
            </w:pPr>
            <w:r>
              <w:t xml:space="preserve">Page </w:t>
            </w:r>
            <w:r>
              <w:rPr>
                <w:b/>
                <w:sz w:val="24"/>
                <w:szCs w:val="24"/>
              </w:rPr>
              <w:fldChar w:fldCharType="begin"/>
            </w:r>
            <w:r>
              <w:rPr>
                <w:b/>
              </w:rPr>
              <w:instrText xml:space="preserve"> PAGE </w:instrText>
            </w:r>
            <w:r>
              <w:rPr>
                <w:b/>
                <w:sz w:val="24"/>
                <w:szCs w:val="24"/>
              </w:rPr>
              <w:fldChar w:fldCharType="separate"/>
            </w:r>
            <w:r>
              <w:rPr>
                <w:b/>
                <w:noProof/>
              </w:rPr>
              <w:t>4</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Pr>
                <w:b/>
                <w:noProof/>
              </w:rPr>
              <w:t>29</w:t>
            </w:r>
            <w:r>
              <w:rPr>
                <w:b/>
                <w:sz w:val="24"/>
                <w:szCs w:val="24"/>
              </w:rPr>
              <w:fldChar w:fldCharType="end"/>
            </w:r>
          </w:p>
        </w:sdtContent>
      </w:sdt>
    </w:sdtContent>
  </w:sdt>
  <w:p w:rsidR="004D2991" w:rsidRDefault="004D299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1A79" w:rsidRDefault="00661A79" w:rsidP="00B90AE5">
      <w:pPr>
        <w:spacing w:after="0" w:line="240" w:lineRule="auto"/>
      </w:pPr>
      <w:r>
        <w:separator/>
      </w:r>
    </w:p>
  </w:footnote>
  <w:footnote w:type="continuationSeparator" w:id="0">
    <w:p w:rsidR="00661A79" w:rsidRDefault="00661A79" w:rsidP="00B90AE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2991" w:rsidRDefault="004D2991">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2991" w:rsidRDefault="004D2991">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2991" w:rsidRPr="00451A5A" w:rsidRDefault="004D2991" w:rsidP="0044322E">
    <w:pPr>
      <w:pStyle w:val="Header"/>
      <w:rPr>
        <w:i/>
      </w:rPr>
    </w:pPr>
    <w:r>
      <w:rPr>
        <w:i/>
      </w:rPr>
      <w:t>Indigo Card Issuing Group</w:t>
    </w:r>
    <w:r>
      <w:rPr>
        <w:i/>
      </w:rPr>
      <w:tab/>
    </w:r>
    <w:r>
      <w:rPr>
        <w:i/>
      </w:rPr>
      <w:tab/>
      <w:t>Internal Technical Doc</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2991" w:rsidRDefault="004D2991">
    <w:pPr>
      <w:pStyle w:val="Header"/>
    </w:pPr>
    <w:sdt>
      <w:sdtPr>
        <w:alias w:val="Title"/>
        <w:tag w:val="Title"/>
        <w:id w:val="565049494"/>
        <w:temporary/>
        <w:showingPlcHdr/>
      </w:sdtPr>
      <w:sdtContent>
        <w:r>
          <w:t>[Type text]</w:t>
        </w:r>
      </w:sdtContent>
    </w:sdt>
    <w:r>
      <w:ptab w:relativeTo="margin" w:alignment="center" w:leader="none"/>
    </w:r>
    <w:sdt>
      <w:sdtPr>
        <w:alias w:val="SubTitle"/>
        <w:tag w:val="Subtitle"/>
        <w:id w:val="968859947"/>
        <w:temporary/>
        <w:showingPlcHdr/>
      </w:sdtPr>
      <w:sdtContent>
        <w:r>
          <w:t>[Type text]</w:t>
        </w:r>
      </w:sdtContent>
    </w:sdt>
    <w:r>
      <w:ptab w:relativeTo="margin" w:alignment="right" w:leader="none"/>
    </w:r>
    <w:sdt>
      <w:sdtPr>
        <w:alias w:val="Version"/>
        <w:tag w:val="Version"/>
        <w:id w:val="968859952"/>
        <w:temporary/>
        <w:showingPlcHdr/>
      </w:sdtPr>
      <w:sdtContent>
        <w:r>
          <w:t>[Type text]</w:t>
        </w:r>
      </w:sdtContent>
    </w:sdt>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2991" w:rsidRPr="00451A5A" w:rsidRDefault="004D2991" w:rsidP="003E1D59">
    <w:pPr>
      <w:pStyle w:val="Header"/>
      <w:jc w:val="center"/>
      <w:rPr>
        <w:i/>
      </w:rPr>
    </w:pPr>
    <w:r w:rsidRPr="00451A5A">
      <w:rPr>
        <w:i/>
      </w:rPr>
      <w:t>Confidentiality</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2991" w:rsidRDefault="004D2991">
    <w:pPr>
      <w:pStyle w:val="Header"/>
    </w:pPr>
    <w:r>
      <w:t>Document Version Control</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2991" w:rsidRDefault="004D2991">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2991" w:rsidRPr="00451A5A" w:rsidRDefault="004D2991">
    <w:pPr>
      <w:pStyle w:val="Header"/>
      <w:rPr>
        <w:i/>
      </w:rPr>
    </w:pPr>
    <w:r>
      <w:rPr>
        <w:i/>
      </w:rPr>
      <w:t>Version 0.1</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2991" w:rsidRDefault="004D2991">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2991" w:rsidRDefault="004D2991">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2991" w:rsidRPr="00451A5A" w:rsidRDefault="004D2991" w:rsidP="0044322E">
    <w:pPr>
      <w:pStyle w:val="Header"/>
      <w:rPr>
        <w:i/>
      </w:rPr>
    </w:pPr>
    <w:r w:rsidRPr="00451A5A">
      <w:rPr>
        <w:i/>
      </w:rPr>
      <w:t>Contents</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2991" w:rsidRDefault="004D2991">
    <w:pPr>
      <w:pStyle w:val="Header"/>
    </w:pPr>
    <w:r>
      <w:t>Contents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961CB"/>
    <w:multiLevelType w:val="hybridMultilevel"/>
    <w:tmpl w:val="EBBE6214"/>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
    <w:nsid w:val="03CF4847"/>
    <w:multiLevelType w:val="hybridMultilevel"/>
    <w:tmpl w:val="FA0E916C"/>
    <w:lvl w:ilvl="0" w:tplc="1C090011">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nsid w:val="06CF5EDB"/>
    <w:multiLevelType w:val="multilevel"/>
    <w:tmpl w:val="66486032"/>
    <w:lvl w:ilvl="0">
      <w:start w:val="1"/>
      <w:numFmt w:val="decimal"/>
      <w:lvlText w:val="%1."/>
      <w:lvlJc w:val="left"/>
      <w:pPr>
        <w:tabs>
          <w:tab w:val="num" w:pos="-1200"/>
        </w:tabs>
        <w:ind w:left="-1200" w:hanging="360"/>
      </w:pPr>
    </w:lvl>
    <w:lvl w:ilvl="1" w:tentative="1">
      <w:start w:val="1"/>
      <w:numFmt w:val="decimal"/>
      <w:lvlText w:val="%2."/>
      <w:lvlJc w:val="left"/>
      <w:pPr>
        <w:tabs>
          <w:tab w:val="num" w:pos="-480"/>
        </w:tabs>
        <w:ind w:left="-480" w:hanging="360"/>
      </w:pPr>
    </w:lvl>
    <w:lvl w:ilvl="2" w:tentative="1">
      <w:start w:val="1"/>
      <w:numFmt w:val="decimal"/>
      <w:lvlText w:val="%3."/>
      <w:lvlJc w:val="left"/>
      <w:pPr>
        <w:tabs>
          <w:tab w:val="num" w:pos="240"/>
        </w:tabs>
        <w:ind w:left="240" w:hanging="360"/>
      </w:pPr>
    </w:lvl>
    <w:lvl w:ilvl="3" w:tentative="1">
      <w:start w:val="1"/>
      <w:numFmt w:val="decimal"/>
      <w:lvlText w:val="%4."/>
      <w:lvlJc w:val="left"/>
      <w:pPr>
        <w:tabs>
          <w:tab w:val="num" w:pos="960"/>
        </w:tabs>
        <w:ind w:left="960" w:hanging="360"/>
      </w:pPr>
    </w:lvl>
    <w:lvl w:ilvl="4" w:tentative="1">
      <w:start w:val="1"/>
      <w:numFmt w:val="decimal"/>
      <w:lvlText w:val="%5."/>
      <w:lvlJc w:val="left"/>
      <w:pPr>
        <w:tabs>
          <w:tab w:val="num" w:pos="1680"/>
        </w:tabs>
        <w:ind w:left="1680" w:hanging="360"/>
      </w:pPr>
    </w:lvl>
    <w:lvl w:ilvl="5" w:tentative="1">
      <w:start w:val="1"/>
      <w:numFmt w:val="decimal"/>
      <w:lvlText w:val="%6."/>
      <w:lvlJc w:val="left"/>
      <w:pPr>
        <w:tabs>
          <w:tab w:val="num" w:pos="2400"/>
        </w:tabs>
        <w:ind w:left="2400" w:hanging="360"/>
      </w:pPr>
    </w:lvl>
    <w:lvl w:ilvl="6" w:tentative="1">
      <w:start w:val="1"/>
      <w:numFmt w:val="decimal"/>
      <w:lvlText w:val="%7."/>
      <w:lvlJc w:val="left"/>
      <w:pPr>
        <w:tabs>
          <w:tab w:val="num" w:pos="3120"/>
        </w:tabs>
        <w:ind w:left="3120" w:hanging="360"/>
      </w:pPr>
    </w:lvl>
    <w:lvl w:ilvl="7" w:tentative="1">
      <w:start w:val="1"/>
      <w:numFmt w:val="decimal"/>
      <w:lvlText w:val="%8."/>
      <w:lvlJc w:val="left"/>
      <w:pPr>
        <w:tabs>
          <w:tab w:val="num" w:pos="3840"/>
        </w:tabs>
        <w:ind w:left="3840" w:hanging="360"/>
      </w:pPr>
    </w:lvl>
    <w:lvl w:ilvl="8" w:tentative="1">
      <w:start w:val="1"/>
      <w:numFmt w:val="decimal"/>
      <w:lvlText w:val="%9."/>
      <w:lvlJc w:val="left"/>
      <w:pPr>
        <w:tabs>
          <w:tab w:val="num" w:pos="4560"/>
        </w:tabs>
        <w:ind w:left="4560" w:hanging="360"/>
      </w:pPr>
    </w:lvl>
  </w:abstractNum>
  <w:abstractNum w:abstractNumId="3">
    <w:nsid w:val="16AF5B26"/>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A0C01A7"/>
    <w:multiLevelType w:val="hybridMultilevel"/>
    <w:tmpl w:val="85687C72"/>
    <w:lvl w:ilvl="0" w:tplc="1C090011">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5">
    <w:nsid w:val="1B7D502C"/>
    <w:multiLevelType w:val="hybridMultilevel"/>
    <w:tmpl w:val="A54246A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nsid w:val="209B0044"/>
    <w:multiLevelType w:val="hybridMultilevel"/>
    <w:tmpl w:val="A072D96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nsid w:val="2596262E"/>
    <w:multiLevelType w:val="hybridMultilevel"/>
    <w:tmpl w:val="FF0070AA"/>
    <w:lvl w:ilvl="0" w:tplc="B7B4EA00">
      <w:start w:val="1"/>
      <w:numFmt w:val="decimal"/>
      <w:lvlText w:val="%1)"/>
      <w:lvlJc w:val="left"/>
      <w:pPr>
        <w:ind w:left="360" w:hanging="360"/>
      </w:pPr>
      <w:rPr>
        <w:rFonts w:asciiTheme="minorHAnsi" w:eastAsiaTheme="minorEastAsia" w:hAnsiTheme="minorHAnsi" w:cstheme="minorBidi"/>
        <w:color w:val="000000"/>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8">
    <w:nsid w:val="259A42C1"/>
    <w:multiLevelType w:val="hybridMultilevel"/>
    <w:tmpl w:val="3A648CF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nsid w:val="296B2535"/>
    <w:multiLevelType w:val="hybridMultilevel"/>
    <w:tmpl w:val="5D3AD3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nsid w:val="2B4069FD"/>
    <w:multiLevelType w:val="hybridMultilevel"/>
    <w:tmpl w:val="EF9481B8"/>
    <w:lvl w:ilvl="0" w:tplc="1C090011">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nsid w:val="2CA73D5F"/>
    <w:multiLevelType w:val="hybridMultilevel"/>
    <w:tmpl w:val="6380BE2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nsid w:val="2DE2771A"/>
    <w:multiLevelType w:val="hybridMultilevel"/>
    <w:tmpl w:val="C9D447D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
    <w:nsid w:val="316D65D4"/>
    <w:multiLevelType w:val="hybridMultilevel"/>
    <w:tmpl w:val="56AA3ADE"/>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nsid w:val="32551261"/>
    <w:multiLevelType w:val="hybridMultilevel"/>
    <w:tmpl w:val="B3789F9E"/>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
    <w:nsid w:val="3887408D"/>
    <w:multiLevelType w:val="hybridMultilevel"/>
    <w:tmpl w:val="415E37A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nsid w:val="3CA84187"/>
    <w:multiLevelType w:val="hybridMultilevel"/>
    <w:tmpl w:val="4CD62CA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nsid w:val="3FDC1692"/>
    <w:multiLevelType w:val="hybridMultilevel"/>
    <w:tmpl w:val="120480B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nsid w:val="483C6E13"/>
    <w:multiLevelType w:val="hybridMultilevel"/>
    <w:tmpl w:val="E4D8AE5E"/>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9">
    <w:nsid w:val="4A3177F3"/>
    <w:multiLevelType w:val="hybridMultilevel"/>
    <w:tmpl w:val="00A66170"/>
    <w:lvl w:ilvl="0" w:tplc="AD203404">
      <w:start w:val="1"/>
      <w:numFmt w:val="decimal"/>
      <w:lvlText w:val="%1)"/>
      <w:lvlJc w:val="left"/>
      <w:pPr>
        <w:ind w:left="360" w:hanging="360"/>
      </w:pPr>
      <w:rPr>
        <w:rFonts w:asciiTheme="minorHAnsi" w:eastAsiaTheme="minorEastAsia" w:hAnsiTheme="minorHAnsi" w:cstheme="minorBidi" w:hint="default"/>
        <w:color w:val="000000"/>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20">
    <w:nsid w:val="4A630D87"/>
    <w:multiLevelType w:val="hybridMultilevel"/>
    <w:tmpl w:val="FE7697BE"/>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
    <w:nsid w:val="4B6C2B3A"/>
    <w:multiLevelType w:val="hybridMultilevel"/>
    <w:tmpl w:val="0CC43B2E"/>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2">
    <w:nsid w:val="4CEC40AA"/>
    <w:multiLevelType w:val="hybridMultilevel"/>
    <w:tmpl w:val="028AE1E6"/>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3">
    <w:nsid w:val="523873EB"/>
    <w:multiLevelType w:val="hybridMultilevel"/>
    <w:tmpl w:val="8F52BD7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nsid w:val="53D00849"/>
    <w:multiLevelType w:val="hybridMultilevel"/>
    <w:tmpl w:val="6D500C5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nsid w:val="5568413E"/>
    <w:multiLevelType w:val="hybridMultilevel"/>
    <w:tmpl w:val="92C40414"/>
    <w:lvl w:ilvl="0" w:tplc="8BEC7ADA">
      <w:start w:val="1"/>
      <w:numFmt w:val="decimal"/>
      <w:lvlText w:val="%1)"/>
      <w:lvlJc w:val="left"/>
      <w:pPr>
        <w:ind w:left="360" w:hanging="360"/>
      </w:pPr>
      <w:rPr>
        <w:rFonts w:asciiTheme="minorHAnsi" w:eastAsiaTheme="minorEastAsia" w:hAnsiTheme="minorHAnsi" w:cstheme="minorBidi" w:hint="default"/>
        <w:color w:val="000000"/>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26">
    <w:nsid w:val="562D3DB8"/>
    <w:multiLevelType w:val="hybridMultilevel"/>
    <w:tmpl w:val="4EC8C95C"/>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7">
    <w:nsid w:val="5B77321E"/>
    <w:multiLevelType w:val="hybridMultilevel"/>
    <w:tmpl w:val="AC7EC88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nsid w:val="5D832ACD"/>
    <w:multiLevelType w:val="hybridMultilevel"/>
    <w:tmpl w:val="7EB448E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nsid w:val="5FA61D7C"/>
    <w:multiLevelType w:val="hybridMultilevel"/>
    <w:tmpl w:val="ACE0B39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nsid w:val="604212C2"/>
    <w:multiLevelType w:val="hybridMultilevel"/>
    <w:tmpl w:val="6B3E849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nsid w:val="61A6781E"/>
    <w:multiLevelType w:val="hybridMultilevel"/>
    <w:tmpl w:val="C2C0E3B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2">
    <w:nsid w:val="62646520"/>
    <w:multiLevelType w:val="hybridMultilevel"/>
    <w:tmpl w:val="8458857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3">
    <w:nsid w:val="63CA1312"/>
    <w:multiLevelType w:val="hybridMultilevel"/>
    <w:tmpl w:val="7EA4019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4">
    <w:nsid w:val="68123D33"/>
    <w:multiLevelType w:val="hybridMultilevel"/>
    <w:tmpl w:val="5944E0A8"/>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5">
    <w:nsid w:val="68862D03"/>
    <w:multiLevelType w:val="multilevel"/>
    <w:tmpl w:val="1298C69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146"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rPr>
        <w:b/>
        <w:color w:val="auto"/>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nsid w:val="6CFA77F8"/>
    <w:multiLevelType w:val="hybridMultilevel"/>
    <w:tmpl w:val="86DE54F4"/>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7">
    <w:nsid w:val="6DB0465C"/>
    <w:multiLevelType w:val="hybridMultilevel"/>
    <w:tmpl w:val="6518DDD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8">
    <w:nsid w:val="706E0719"/>
    <w:multiLevelType w:val="hybridMultilevel"/>
    <w:tmpl w:val="FFBEABD4"/>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9">
    <w:nsid w:val="76F97F68"/>
    <w:multiLevelType w:val="hybridMultilevel"/>
    <w:tmpl w:val="2EE464B0"/>
    <w:lvl w:ilvl="0" w:tplc="1C090011">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0">
    <w:nsid w:val="7A4D1FA0"/>
    <w:multiLevelType w:val="multilevel"/>
    <w:tmpl w:val="3CFE388A"/>
    <w:lvl w:ilvl="0">
      <w:start w:val="1"/>
      <w:numFmt w:val="decimal"/>
      <w:pStyle w:val="LetterMultipleL1"/>
      <w:lvlText w:val="%1"/>
      <w:lvlJc w:val="left"/>
      <w:pPr>
        <w:tabs>
          <w:tab w:val="num" w:pos="1440"/>
        </w:tabs>
        <w:ind w:left="1440" w:hanging="720"/>
      </w:pPr>
      <w:rPr>
        <w:rFonts w:hint="default"/>
        <w:b w:val="0"/>
      </w:rPr>
    </w:lvl>
    <w:lvl w:ilvl="1">
      <w:start w:val="1"/>
      <w:numFmt w:val="decimal"/>
      <w:pStyle w:val="LetterMultipleL2"/>
      <w:lvlText w:val="%1.%2"/>
      <w:lvlJc w:val="left"/>
      <w:pPr>
        <w:tabs>
          <w:tab w:val="num" w:pos="1440"/>
        </w:tabs>
        <w:ind w:left="1440" w:hanging="1440"/>
      </w:pPr>
      <w:rPr>
        <w:rFonts w:ascii="Arial" w:hAnsi="Arial" w:cs="Arial" w:hint="default"/>
        <w:b w:val="0"/>
        <w:sz w:val="22"/>
        <w:szCs w:val="22"/>
      </w:rPr>
    </w:lvl>
    <w:lvl w:ilvl="2">
      <w:start w:val="1"/>
      <w:numFmt w:val="decimal"/>
      <w:pStyle w:val="LetterMultipleL3"/>
      <w:lvlText w:val="%1.%2.%3"/>
      <w:lvlJc w:val="left"/>
      <w:pPr>
        <w:tabs>
          <w:tab w:val="num" w:pos="2160"/>
        </w:tabs>
        <w:ind w:left="2160" w:hanging="2160"/>
      </w:pPr>
      <w:rPr>
        <w:i w:val="0"/>
        <w:sz w:val="22"/>
        <w:szCs w:val="22"/>
      </w:rPr>
    </w:lvl>
    <w:lvl w:ilvl="3">
      <w:start w:val="1"/>
      <w:numFmt w:val="decimal"/>
      <w:pStyle w:val="LetterMultipleL4"/>
      <w:lvlText w:val="%1.%2.%3.%4"/>
      <w:lvlJc w:val="left"/>
      <w:pPr>
        <w:tabs>
          <w:tab w:val="num" w:pos="3600"/>
        </w:tabs>
        <w:ind w:left="3600" w:hanging="2880"/>
      </w:pPr>
      <w:rPr>
        <w:rFonts w:hint="default"/>
      </w:rPr>
    </w:lvl>
    <w:lvl w:ilvl="4">
      <w:start w:val="1"/>
      <w:numFmt w:val="decimal"/>
      <w:pStyle w:val="LetterMultipleL5"/>
      <w:lvlText w:val="%1.%2.%3.%4.%5"/>
      <w:lvlJc w:val="left"/>
      <w:pPr>
        <w:tabs>
          <w:tab w:val="num" w:pos="4320"/>
        </w:tabs>
        <w:ind w:left="4320" w:hanging="3600"/>
      </w:pPr>
      <w:rPr>
        <w:rFonts w:hint="default"/>
      </w:rPr>
    </w:lvl>
    <w:lvl w:ilvl="5">
      <w:start w:val="1"/>
      <w:numFmt w:val="decimal"/>
      <w:pStyle w:val="LetterMultipleL6"/>
      <w:lvlText w:val="%1.%2.%3.%4.%5.%6"/>
      <w:lvlJc w:val="left"/>
      <w:pPr>
        <w:tabs>
          <w:tab w:val="num" w:pos="5041"/>
        </w:tabs>
        <w:ind w:left="5041" w:hanging="4321"/>
      </w:pPr>
      <w:rPr>
        <w:rFonts w:hint="default"/>
      </w:rPr>
    </w:lvl>
    <w:lvl w:ilvl="6">
      <w:start w:val="1"/>
      <w:numFmt w:val="decimal"/>
      <w:lvlText w:val="%1.%2.%3.%4.%5.%6.%7"/>
      <w:lvlJc w:val="left"/>
      <w:pPr>
        <w:tabs>
          <w:tab w:val="num" w:pos="5761"/>
        </w:tabs>
        <w:ind w:left="5761" w:hanging="5041"/>
      </w:pPr>
      <w:rPr>
        <w:rFonts w:hint="default"/>
      </w:rPr>
    </w:lvl>
    <w:lvl w:ilvl="7">
      <w:start w:val="1"/>
      <w:numFmt w:val="decimal"/>
      <w:lvlText w:val="%1.%2.%3.%4.%5.%6.%7.%8"/>
      <w:lvlJc w:val="left"/>
      <w:pPr>
        <w:tabs>
          <w:tab w:val="num" w:pos="6481"/>
        </w:tabs>
        <w:ind w:left="6481" w:hanging="5761"/>
      </w:pPr>
      <w:rPr>
        <w:rFonts w:hint="default"/>
      </w:rPr>
    </w:lvl>
    <w:lvl w:ilvl="8">
      <w:start w:val="1"/>
      <w:numFmt w:val="decimal"/>
      <w:lvlText w:val="%1.%2.%3.%4.%5.%6.%7.%8.%9"/>
      <w:lvlJc w:val="left"/>
      <w:pPr>
        <w:tabs>
          <w:tab w:val="num" w:pos="7201"/>
        </w:tabs>
        <w:ind w:left="7201" w:hanging="6481"/>
      </w:pPr>
      <w:rPr>
        <w:rFonts w:hint="default"/>
      </w:rPr>
    </w:lvl>
  </w:abstractNum>
  <w:abstractNum w:abstractNumId="41">
    <w:nsid w:val="7D97575F"/>
    <w:multiLevelType w:val="hybridMultilevel"/>
    <w:tmpl w:val="3A567CD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2">
    <w:nsid w:val="7E19569D"/>
    <w:multiLevelType w:val="hybridMultilevel"/>
    <w:tmpl w:val="FB42C21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35"/>
  </w:num>
  <w:num w:numId="2">
    <w:abstractNumId w:val="40"/>
  </w:num>
  <w:num w:numId="3">
    <w:abstractNumId w:val="37"/>
  </w:num>
  <w:num w:numId="4">
    <w:abstractNumId w:val="41"/>
  </w:num>
  <w:num w:numId="5">
    <w:abstractNumId w:val="21"/>
  </w:num>
  <w:num w:numId="6">
    <w:abstractNumId w:val="14"/>
  </w:num>
  <w:num w:numId="7">
    <w:abstractNumId w:val="9"/>
  </w:num>
  <w:num w:numId="8">
    <w:abstractNumId w:val="42"/>
  </w:num>
  <w:num w:numId="9">
    <w:abstractNumId w:val="30"/>
  </w:num>
  <w:num w:numId="10">
    <w:abstractNumId w:val="13"/>
  </w:num>
  <w:num w:numId="11">
    <w:abstractNumId w:val="1"/>
  </w:num>
  <w:num w:numId="12">
    <w:abstractNumId w:val="27"/>
  </w:num>
  <w:num w:numId="13">
    <w:abstractNumId w:val="23"/>
  </w:num>
  <w:num w:numId="14">
    <w:abstractNumId w:val="18"/>
  </w:num>
  <w:num w:numId="15">
    <w:abstractNumId w:val="38"/>
  </w:num>
  <w:num w:numId="16">
    <w:abstractNumId w:val="20"/>
  </w:num>
  <w:num w:numId="17">
    <w:abstractNumId w:val="10"/>
  </w:num>
  <w:num w:numId="18">
    <w:abstractNumId w:val="39"/>
  </w:num>
  <w:num w:numId="19">
    <w:abstractNumId w:val="12"/>
  </w:num>
  <w:num w:numId="20">
    <w:abstractNumId w:val="36"/>
  </w:num>
  <w:num w:numId="21">
    <w:abstractNumId w:val="22"/>
  </w:num>
  <w:num w:numId="22">
    <w:abstractNumId w:val="3"/>
  </w:num>
  <w:num w:numId="2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6"/>
  </w:num>
  <w:num w:numId="26">
    <w:abstractNumId w:val="25"/>
  </w:num>
  <w:num w:numId="27">
    <w:abstractNumId w:val="19"/>
  </w:num>
  <w:num w:numId="28">
    <w:abstractNumId w:val="7"/>
  </w:num>
  <w:num w:numId="29">
    <w:abstractNumId w:val="34"/>
  </w:num>
  <w:num w:numId="30">
    <w:abstractNumId w:val="4"/>
  </w:num>
  <w:num w:numId="31">
    <w:abstractNumId w:val="24"/>
  </w:num>
  <w:num w:numId="32">
    <w:abstractNumId w:val="29"/>
  </w:num>
  <w:num w:numId="3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
  </w:num>
  <w:num w:numId="35">
    <w:abstractNumId w:val="5"/>
  </w:num>
  <w:num w:numId="36">
    <w:abstractNumId w:val="35"/>
  </w:num>
  <w:num w:numId="37">
    <w:abstractNumId w:val="6"/>
  </w:num>
  <w:num w:numId="38">
    <w:abstractNumId w:val="31"/>
  </w:num>
  <w:num w:numId="39">
    <w:abstractNumId w:val="8"/>
  </w:num>
  <w:num w:numId="40">
    <w:abstractNumId w:val="16"/>
  </w:num>
  <w:num w:numId="41">
    <w:abstractNumId w:val="15"/>
  </w:num>
  <w:num w:numId="42">
    <w:abstractNumId w:val="11"/>
  </w:num>
  <w:num w:numId="43">
    <w:abstractNumId w:val="0"/>
  </w:num>
  <w:num w:numId="44">
    <w:abstractNumId w:val="17"/>
  </w:num>
  <w:num w:numId="45">
    <w:abstractNumId w:val="32"/>
  </w:num>
  <w:num w:numId="46">
    <w:abstractNumId w:val="33"/>
  </w:num>
  <w:num w:numId="47">
    <w:abstractNumId w:val="2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23B2"/>
    <w:rsid w:val="00003A1D"/>
    <w:rsid w:val="000110AE"/>
    <w:rsid w:val="000174EA"/>
    <w:rsid w:val="00017892"/>
    <w:rsid w:val="000216B5"/>
    <w:rsid w:val="000268C9"/>
    <w:rsid w:val="000341F2"/>
    <w:rsid w:val="00035517"/>
    <w:rsid w:val="00036081"/>
    <w:rsid w:val="00037491"/>
    <w:rsid w:val="00037DFA"/>
    <w:rsid w:val="000409D8"/>
    <w:rsid w:val="000422DD"/>
    <w:rsid w:val="00043CAE"/>
    <w:rsid w:val="00044EFD"/>
    <w:rsid w:val="000467EE"/>
    <w:rsid w:val="00052324"/>
    <w:rsid w:val="0005277D"/>
    <w:rsid w:val="00056782"/>
    <w:rsid w:val="0005709D"/>
    <w:rsid w:val="00061753"/>
    <w:rsid w:val="00066F8E"/>
    <w:rsid w:val="00067B22"/>
    <w:rsid w:val="00072E02"/>
    <w:rsid w:val="00073FA3"/>
    <w:rsid w:val="000773BA"/>
    <w:rsid w:val="000828C8"/>
    <w:rsid w:val="00086259"/>
    <w:rsid w:val="00086601"/>
    <w:rsid w:val="0009017F"/>
    <w:rsid w:val="00091F41"/>
    <w:rsid w:val="00094324"/>
    <w:rsid w:val="00096AD0"/>
    <w:rsid w:val="000A5700"/>
    <w:rsid w:val="000B3055"/>
    <w:rsid w:val="000B4955"/>
    <w:rsid w:val="000B4978"/>
    <w:rsid w:val="000B517E"/>
    <w:rsid w:val="000B74BD"/>
    <w:rsid w:val="000B7E9D"/>
    <w:rsid w:val="000C33B1"/>
    <w:rsid w:val="000C560D"/>
    <w:rsid w:val="000C59AC"/>
    <w:rsid w:val="000D2450"/>
    <w:rsid w:val="000D3B44"/>
    <w:rsid w:val="000D4BFD"/>
    <w:rsid w:val="000D6AAE"/>
    <w:rsid w:val="000E4965"/>
    <w:rsid w:val="001011F0"/>
    <w:rsid w:val="00103173"/>
    <w:rsid w:val="00105420"/>
    <w:rsid w:val="00105782"/>
    <w:rsid w:val="00113552"/>
    <w:rsid w:val="001158AE"/>
    <w:rsid w:val="00116858"/>
    <w:rsid w:val="00117AA0"/>
    <w:rsid w:val="0012074F"/>
    <w:rsid w:val="001223A9"/>
    <w:rsid w:val="00122B01"/>
    <w:rsid w:val="00122F73"/>
    <w:rsid w:val="00123F23"/>
    <w:rsid w:val="00126110"/>
    <w:rsid w:val="001271E4"/>
    <w:rsid w:val="001341C8"/>
    <w:rsid w:val="00140946"/>
    <w:rsid w:val="001424C2"/>
    <w:rsid w:val="0014394F"/>
    <w:rsid w:val="0014411E"/>
    <w:rsid w:val="0014500C"/>
    <w:rsid w:val="00146AA4"/>
    <w:rsid w:val="00152311"/>
    <w:rsid w:val="00157AB8"/>
    <w:rsid w:val="00160838"/>
    <w:rsid w:val="00162C19"/>
    <w:rsid w:val="00170D2B"/>
    <w:rsid w:val="00172ED7"/>
    <w:rsid w:val="00173515"/>
    <w:rsid w:val="00173B9D"/>
    <w:rsid w:val="001744A4"/>
    <w:rsid w:val="00181DFE"/>
    <w:rsid w:val="001833F0"/>
    <w:rsid w:val="00191484"/>
    <w:rsid w:val="00192013"/>
    <w:rsid w:val="001943C8"/>
    <w:rsid w:val="001959FA"/>
    <w:rsid w:val="00196981"/>
    <w:rsid w:val="001A2926"/>
    <w:rsid w:val="001A527A"/>
    <w:rsid w:val="001A6633"/>
    <w:rsid w:val="001B5AB2"/>
    <w:rsid w:val="001B6238"/>
    <w:rsid w:val="001B7136"/>
    <w:rsid w:val="001C1394"/>
    <w:rsid w:val="001C174C"/>
    <w:rsid w:val="001C4AD4"/>
    <w:rsid w:val="001D7450"/>
    <w:rsid w:val="001E539F"/>
    <w:rsid w:val="001E544C"/>
    <w:rsid w:val="001E679F"/>
    <w:rsid w:val="001F01BD"/>
    <w:rsid w:val="001F52FF"/>
    <w:rsid w:val="00205B28"/>
    <w:rsid w:val="00207871"/>
    <w:rsid w:val="00214D75"/>
    <w:rsid w:val="0021559A"/>
    <w:rsid w:val="00215E41"/>
    <w:rsid w:val="00216FD1"/>
    <w:rsid w:val="00217B0D"/>
    <w:rsid w:val="0022312E"/>
    <w:rsid w:val="00227DE8"/>
    <w:rsid w:val="00236765"/>
    <w:rsid w:val="002403CB"/>
    <w:rsid w:val="00242C0F"/>
    <w:rsid w:val="00245E80"/>
    <w:rsid w:val="002541C5"/>
    <w:rsid w:val="00254F2B"/>
    <w:rsid w:val="0025606A"/>
    <w:rsid w:val="002619AA"/>
    <w:rsid w:val="002628FC"/>
    <w:rsid w:val="00264E96"/>
    <w:rsid w:val="0027195A"/>
    <w:rsid w:val="0027661F"/>
    <w:rsid w:val="00276A46"/>
    <w:rsid w:val="00281FA2"/>
    <w:rsid w:val="00284BE0"/>
    <w:rsid w:val="002923B2"/>
    <w:rsid w:val="002A73E3"/>
    <w:rsid w:val="002A744F"/>
    <w:rsid w:val="002A79B6"/>
    <w:rsid w:val="002B31E2"/>
    <w:rsid w:val="002B51FA"/>
    <w:rsid w:val="002C0484"/>
    <w:rsid w:val="002C375B"/>
    <w:rsid w:val="002C3A09"/>
    <w:rsid w:val="002C3AAE"/>
    <w:rsid w:val="002C3B6B"/>
    <w:rsid w:val="002C43CF"/>
    <w:rsid w:val="002C5018"/>
    <w:rsid w:val="002C56A1"/>
    <w:rsid w:val="002C6E31"/>
    <w:rsid w:val="002D065E"/>
    <w:rsid w:val="002D39F0"/>
    <w:rsid w:val="002D454B"/>
    <w:rsid w:val="002D6392"/>
    <w:rsid w:val="002D7668"/>
    <w:rsid w:val="002D7B4E"/>
    <w:rsid w:val="002E0618"/>
    <w:rsid w:val="002E25D3"/>
    <w:rsid w:val="002E54FE"/>
    <w:rsid w:val="002F66DB"/>
    <w:rsid w:val="00302EA2"/>
    <w:rsid w:val="0030565D"/>
    <w:rsid w:val="00305B30"/>
    <w:rsid w:val="00306278"/>
    <w:rsid w:val="00307537"/>
    <w:rsid w:val="00310CBC"/>
    <w:rsid w:val="003128D8"/>
    <w:rsid w:val="00317FBE"/>
    <w:rsid w:val="00320044"/>
    <w:rsid w:val="0032341C"/>
    <w:rsid w:val="0032692D"/>
    <w:rsid w:val="00331FEE"/>
    <w:rsid w:val="00332795"/>
    <w:rsid w:val="00333982"/>
    <w:rsid w:val="00335F32"/>
    <w:rsid w:val="00336D3F"/>
    <w:rsid w:val="0033770F"/>
    <w:rsid w:val="00337AA0"/>
    <w:rsid w:val="003419C6"/>
    <w:rsid w:val="0034673E"/>
    <w:rsid w:val="00353469"/>
    <w:rsid w:val="003549E4"/>
    <w:rsid w:val="00354C64"/>
    <w:rsid w:val="003605B7"/>
    <w:rsid w:val="00367296"/>
    <w:rsid w:val="003704BF"/>
    <w:rsid w:val="003712F3"/>
    <w:rsid w:val="0037227E"/>
    <w:rsid w:val="003722DC"/>
    <w:rsid w:val="0037272E"/>
    <w:rsid w:val="00374C4A"/>
    <w:rsid w:val="00376179"/>
    <w:rsid w:val="00377ED3"/>
    <w:rsid w:val="0038040C"/>
    <w:rsid w:val="003817D8"/>
    <w:rsid w:val="00383F48"/>
    <w:rsid w:val="00385511"/>
    <w:rsid w:val="0038774F"/>
    <w:rsid w:val="00392FA6"/>
    <w:rsid w:val="00393AFB"/>
    <w:rsid w:val="00396B9C"/>
    <w:rsid w:val="0039747B"/>
    <w:rsid w:val="003A0D57"/>
    <w:rsid w:val="003A1D74"/>
    <w:rsid w:val="003A35C3"/>
    <w:rsid w:val="003A54F8"/>
    <w:rsid w:val="003B3D1A"/>
    <w:rsid w:val="003B451F"/>
    <w:rsid w:val="003B7874"/>
    <w:rsid w:val="003C1362"/>
    <w:rsid w:val="003C3125"/>
    <w:rsid w:val="003C6DC6"/>
    <w:rsid w:val="003C7DD5"/>
    <w:rsid w:val="003E0F4D"/>
    <w:rsid w:val="003E1D59"/>
    <w:rsid w:val="003E2282"/>
    <w:rsid w:val="003E5C43"/>
    <w:rsid w:val="003F46D7"/>
    <w:rsid w:val="003F4B16"/>
    <w:rsid w:val="003F63F6"/>
    <w:rsid w:val="00406D95"/>
    <w:rsid w:val="00406FC6"/>
    <w:rsid w:val="004142A0"/>
    <w:rsid w:val="00424D08"/>
    <w:rsid w:val="00441CCC"/>
    <w:rsid w:val="0044322E"/>
    <w:rsid w:val="0044347C"/>
    <w:rsid w:val="0044452E"/>
    <w:rsid w:val="00444F4B"/>
    <w:rsid w:val="00446A51"/>
    <w:rsid w:val="00451A5A"/>
    <w:rsid w:val="00455F98"/>
    <w:rsid w:val="00457AC4"/>
    <w:rsid w:val="0047054E"/>
    <w:rsid w:val="00471E84"/>
    <w:rsid w:val="00473920"/>
    <w:rsid w:val="00475CBD"/>
    <w:rsid w:val="0047636C"/>
    <w:rsid w:val="00481FE4"/>
    <w:rsid w:val="00483D07"/>
    <w:rsid w:val="0048649A"/>
    <w:rsid w:val="00492075"/>
    <w:rsid w:val="00492113"/>
    <w:rsid w:val="00494EEE"/>
    <w:rsid w:val="004A2491"/>
    <w:rsid w:val="004A36C5"/>
    <w:rsid w:val="004A37C4"/>
    <w:rsid w:val="004B0CD0"/>
    <w:rsid w:val="004B3848"/>
    <w:rsid w:val="004B668C"/>
    <w:rsid w:val="004B786F"/>
    <w:rsid w:val="004C2707"/>
    <w:rsid w:val="004C53AB"/>
    <w:rsid w:val="004C71AC"/>
    <w:rsid w:val="004D1280"/>
    <w:rsid w:val="004D2991"/>
    <w:rsid w:val="004D625B"/>
    <w:rsid w:val="004D6BDA"/>
    <w:rsid w:val="004F66FE"/>
    <w:rsid w:val="004F7FA5"/>
    <w:rsid w:val="0050280F"/>
    <w:rsid w:val="00506278"/>
    <w:rsid w:val="00510977"/>
    <w:rsid w:val="00510ABD"/>
    <w:rsid w:val="00515871"/>
    <w:rsid w:val="00515A87"/>
    <w:rsid w:val="0052177F"/>
    <w:rsid w:val="00521FBD"/>
    <w:rsid w:val="00522835"/>
    <w:rsid w:val="005277B0"/>
    <w:rsid w:val="0053084E"/>
    <w:rsid w:val="00535555"/>
    <w:rsid w:val="00535C0C"/>
    <w:rsid w:val="005401A3"/>
    <w:rsid w:val="00540282"/>
    <w:rsid w:val="00540D04"/>
    <w:rsid w:val="00541383"/>
    <w:rsid w:val="005423EF"/>
    <w:rsid w:val="005434BF"/>
    <w:rsid w:val="00552661"/>
    <w:rsid w:val="00553124"/>
    <w:rsid w:val="005545A8"/>
    <w:rsid w:val="005573AF"/>
    <w:rsid w:val="005627CB"/>
    <w:rsid w:val="00563FE0"/>
    <w:rsid w:val="005645A2"/>
    <w:rsid w:val="00565D9B"/>
    <w:rsid w:val="0057010A"/>
    <w:rsid w:val="00572CA0"/>
    <w:rsid w:val="005736C2"/>
    <w:rsid w:val="005738D8"/>
    <w:rsid w:val="00580DA9"/>
    <w:rsid w:val="0058223D"/>
    <w:rsid w:val="0058423B"/>
    <w:rsid w:val="00585E31"/>
    <w:rsid w:val="00595E3B"/>
    <w:rsid w:val="005A26D4"/>
    <w:rsid w:val="005A3E85"/>
    <w:rsid w:val="005A62BD"/>
    <w:rsid w:val="005A6D4C"/>
    <w:rsid w:val="005A6F9E"/>
    <w:rsid w:val="005A784D"/>
    <w:rsid w:val="005B3A07"/>
    <w:rsid w:val="005B4558"/>
    <w:rsid w:val="005B500C"/>
    <w:rsid w:val="005C2240"/>
    <w:rsid w:val="005C39C8"/>
    <w:rsid w:val="005C3D6B"/>
    <w:rsid w:val="005C7B09"/>
    <w:rsid w:val="005D0153"/>
    <w:rsid w:val="005D5697"/>
    <w:rsid w:val="005E02DE"/>
    <w:rsid w:val="005E0E37"/>
    <w:rsid w:val="005E3EC4"/>
    <w:rsid w:val="005E5D79"/>
    <w:rsid w:val="005F0640"/>
    <w:rsid w:val="005F0BC9"/>
    <w:rsid w:val="005F3E43"/>
    <w:rsid w:val="00603163"/>
    <w:rsid w:val="0060702B"/>
    <w:rsid w:val="006071A5"/>
    <w:rsid w:val="00611E4D"/>
    <w:rsid w:val="006125CA"/>
    <w:rsid w:val="00613BF5"/>
    <w:rsid w:val="00613E29"/>
    <w:rsid w:val="00617505"/>
    <w:rsid w:val="006304FF"/>
    <w:rsid w:val="00633262"/>
    <w:rsid w:val="00637F0A"/>
    <w:rsid w:val="00640110"/>
    <w:rsid w:val="00640967"/>
    <w:rsid w:val="00646E8A"/>
    <w:rsid w:val="006472CE"/>
    <w:rsid w:val="006543D0"/>
    <w:rsid w:val="006571E8"/>
    <w:rsid w:val="00661A79"/>
    <w:rsid w:val="00662192"/>
    <w:rsid w:val="00663FC5"/>
    <w:rsid w:val="006669B2"/>
    <w:rsid w:val="006674A2"/>
    <w:rsid w:val="00671A3D"/>
    <w:rsid w:val="00674121"/>
    <w:rsid w:val="00675FB9"/>
    <w:rsid w:val="006760CA"/>
    <w:rsid w:val="00680BB9"/>
    <w:rsid w:val="006817C6"/>
    <w:rsid w:val="00682C08"/>
    <w:rsid w:val="00683709"/>
    <w:rsid w:val="00683EF8"/>
    <w:rsid w:val="006861B2"/>
    <w:rsid w:val="00690240"/>
    <w:rsid w:val="00692370"/>
    <w:rsid w:val="00694A13"/>
    <w:rsid w:val="00694C34"/>
    <w:rsid w:val="00696A96"/>
    <w:rsid w:val="00697045"/>
    <w:rsid w:val="006A03F5"/>
    <w:rsid w:val="006A3200"/>
    <w:rsid w:val="006A358D"/>
    <w:rsid w:val="006A398A"/>
    <w:rsid w:val="006A5A48"/>
    <w:rsid w:val="006A6E77"/>
    <w:rsid w:val="006A7DB3"/>
    <w:rsid w:val="006B2848"/>
    <w:rsid w:val="006B3667"/>
    <w:rsid w:val="006B3C75"/>
    <w:rsid w:val="006B53FA"/>
    <w:rsid w:val="006C36ED"/>
    <w:rsid w:val="006D2F9F"/>
    <w:rsid w:val="006D65F9"/>
    <w:rsid w:val="006E3C22"/>
    <w:rsid w:val="006E3D95"/>
    <w:rsid w:val="006E77BC"/>
    <w:rsid w:val="006E781B"/>
    <w:rsid w:val="006F04C4"/>
    <w:rsid w:val="0070062F"/>
    <w:rsid w:val="00701E4B"/>
    <w:rsid w:val="00702B30"/>
    <w:rsid w:val="007116B3"/>
    <w:rsid w:val="007123E7"/>
    <w:rsid w:val="00723140"/>
    <w:rsid w:val="00734965"/>
    <w:rsid w:val="00736568"/>
    <w:rsid w:val="007443B6"/>
    <w:rsid w:val="00746732"/>
    <w:rsid w:val="00754578"/>
    <w:rsid w:val="0075459E"/>
    <w:rsid w:val="00755298"/>
    <w:rsid w:val="00755919"/>
    <w:rsid w:val="00761636"/>
    <w:rsid w:val="00761DFC"/>
    <w:rsid w:val="00763D81"/>
    <w:rsid w:val="00771A01"/>
    <w:rsid w:val="00771C3F"/>
    <w:rsid w:val="00772C46"/>
    <w:rsid w:val="007766FA"/>
    <w:rsid w:val="007807C6"/>
    <w:rsid w:val="007826A6"/>
    <w:rsid w:val="007828B1"/>
    <w:rsid w:val="00791308"/>
    <w:rsid w:val="00791982"/>
    <w:rsid w:val="00791A87"/>
    <w:rsid w:val="007A3801"/>
    <w:rsid w:val="007A3D68"/>
    <w:rsid w:val="007A420B"/>
    <w:rsid w:val="007A576F"/>
    <w:rsid w:val="007B0F7D"/>
    <w:rsid w:val="007B1A21"/>
    <w:rsid w:val="007B4ADF"/>
    <w:rsid w:val="007B5D09"/>
    <w:rsid w:val="007B7C40"/>
    <w:rsid w:val="007B7F70"/>
    <w:rsid w:val="007B7FB1"/>
    <w:rsid w:val="007C15F5"/>
    <w:rsid w:val="007C1CF0"/>
    <w:rsid w:val="007D3853"/>
    <w:rsid w:val="007D7016"/>
    <w:rsid w:val="007E17A7"/>
    <w:rsid w:val="007E3CB6"/>
    <w:rsid w:val="007E50B6"/>
    <w:rsid w:val="007E713A"/>
    <w:rsid w:val="007F51E6"/>
    <w:rsid w:val="007F7F34"/>
    <w:rsid w:val="00802604"/>
    <w:rsid w:val="00802A5C"/>
    <w:rsid w:val="0080380F"/>
    <w:rsid w:val="00811618"/>
    <w:rsid w:val="00815E11"/>
    <w:rsid w:val="00816626"/>
    <w:rsid w:val="00817804"/>
    <w:rsid w:val="00822303"/>
    <w:rsid w:val="00823900"/>
    <w:rsid w:val="00825526"/>
    <w:rsid w:val="00831351"/>
    <w:rsid w:val="00831653"/>
    <w:rsid w:val="008339AB"/>
    <w:rsid w:val="00836346"/>
    <w:rsid w:val="00852593"/>
    <w:rsid w:val="00860726"/>
    <w:rsid w:val="008634E5"/>
    <w:rsid w:val="00865394"/>
    <w:rsid w:val="00865749"/>
    <w:rsid w:val="00865C7C"/>
    <w:rsid w:val="008675E3"/>
    <w:rsid w:val="008736F0"/>
    <w:rsid w:val="00874549"/>
    <w:rsid w:val="00881E44"/>
    <w:rsid w:val="008836B4"/>
    <w:rsid w:val="00893DCF"/>
    <w:rsid w:val="00897DB7"/>
    <w:rsid w:val="008A292B"/>
    <w:rsid w:val="008A2C60"/>
    <w:rsid w:val="008A3A1F"/>
    <w:rsid w:val="008A68D9"/>
    <w:rsid w:val="008A6D0A"/>
    <w:rsid w:val="008B3FFF"/>
    <w:rsid w:val="008C1067"/>
    <w:rsid w:val="008C5E51"/>
    <w:rsid w:val="008D3164"/>
    <w:rsid w:val="008D6CC3"/>
    <w:rsid w:val="008E1585"/>
    <w:rsid w:val="008E1E80"/>
    <w:rsid w:val="008E69A2"/>
    <w:rsid w:val="008E6C6E"/>
    <w:rsid w:val="008F472F"/>
    <w:rsid w:val="0090172E"/>
    <w:rsid w:val="0090500B"/>
    <w:rsid w:val="00907AD9"/>
    <w:rsid w:val="009112F3"/>
    <w:rsid w:val="0091370C"/>
    <w:rsid w:val="0091374A"/>
    <w:rsid w:val="009151B6"/>
    <w:rsid w:val="00921E8D"/>
    <w:rsid w:val="00924686"/>
    <w:rsid w:val="00924EC6"/>
    <w:rsid w:val="00925D0B"/>
    <w:rsid w:val="00927295"/>
    <w:rsid w:val="009353CA"/>
    <w:rsid w:val="00937C19"/>
    <w:rsid w:val="0095025B"/>
    <w:rsid w:val="00951A48"/>
    <w:rsid w:val="009553F5"/>
    <w:rsid w:val="009634A8"/>
    <w:rsid w:val="0096477F"/>
    <w:rsid w:val="0096548E"/>
    <w:rsid w:val="0096676C"/>
    <w:rsid w:val="00971569"/>
    <w:rsid w:val="009717CD"/>
    <w:rsid w:val="00971FC6"/>
    <w:rsid w:val="009731C0"/>
    <w:rsid w:val="00981DA2"/>
    <w:rsid w:val="00982C29"/>
    <w:rsid w:val="009844AB"/>
    <w:rsid w:val="009856F1"/>
    <w:rsid w:val="00990F03"/>
    <w:rsid w:val="00991137"/>
    <w:rsid w:val="009915BD"/>
    <w:rsid w:val="009965FF"/>
    <w:rsid w:val="00996E2C"/>
    <w:rsid w:val="009A180C"/>
    <w:rsid w:val="009A1871"/>
    <w:rsid w:val="009A4FF6"/>
    <w:rsid w:val="009A5F59"/>
    <w:rsid w:val="009A6F67"/>
    <w:rsid w:val="009A7038"/>
    <w:rsid w:val="009B18A8"/>
    <w:rsid w:val="009B36C8"/>
    <w:rsid w:val="009B72C7"/>
    <w:rsid w:val="009C02FD"/>
    <w:rsid w:val="009E46A4"/>
    <w:rsid w:val="009E4E93"/>
    <w:rsid w:val="009F2132"/>
    <w:rsid w:val="009F396E"/>
    <w:rsid w:val="009F4D1A"/>
    <w:rsid w:val="009F7FDD"/>
    <w:rsid w:val="00A010B2"/>
    <w:rsid w:val="00A0741B"/>
    <w:rsid w:val="00A10BEA"/>
    <w:rsid w:val="00A141D7"/>
    <w:rsid w:val="00A1782C"/>
    <w:rsid w:val="00A20F90"/>
    <w:rsid w:val="00A21517"/>
    <w:rsid w:val="00A247A6"/>
    <w:rsid w:val="00A34850"/>
    <w:rsid w:val="00A36BC2"/>
    <w:rsid w:val="00A36CBD"/>
    <w:rsid w:val="00A46325"/>
    <w:rsid w:val="00A50850"/>
    <w:rsid w:val="00A66224"/>
    <w:rsid w:val="00A71D83"/>
    <w:rsid w:val="00A769FB"/>
    <w:rsid w:val="00A77584"/>
    <w:rsid w:val="00A810E4"/>
    <w:rsid w:val="00A835FC"/>
    <w:rsid w:val="00A95A73"/>
    <w:rsid w:val="00A95FBB"/>
    <w:rsid w:val="00AA1D70"/>
    <w:rsid w:val="00AB23D1"/>
    <w:rsid w:val="00AB7A23"/>
    <w:rsid w:val="00AC0376"/>
    <w:rsid w:val="00AC1881"/>
    <w:rsid w:val="00AC2E34"/>
    <w:rsid w:val="00AC6B04"/>
    <w:rsid w:val="00AD622E"/>
    <w:rsid w:val="00AE1310"/>
    <w:rsid w:val="00AE1CC7"/>
    <w:rsid w:val="00AE285C"/>
    <w:rsid w:val="00AE3FFE"/>
    <w:rsid w:val="00AE53AC"/>
    <w:rsid w:val="00AE6F43"/>
    <w:rsid w:val="00AE71D1"/>
    <w:rsid w:val="00AF396B"/>
    <w:rsid w:val="00AF6458"/>
    <w:rsid w:val="00B12D54"/>
    <w:rsid w:val="00B1712E"/>
    <w:rsid w:val="00B17E5D"/>
    <w:rsid w:val="00B20D10"/>
    <w:rsid w:val="00B22BDB"/>
    <w:rsid w:val="00B23C71"/>
    <w:rsid w:val="00B241BA"/>
    <w:rsid w:val="00B26B1A"/>
    <w:rsid w:val="00B347B0"/>
    <w:rsid w:val="00B34CC0"/>
    <w:rsid w:val="00B34E2F"/>
    <w:rsid w:val="00B42E69"/>
    <w:rsid w:val="00B4557F"/>
    <w:rsid w:val="00B458E3"/>
    <w:rsid w:val="00B47858"/>
    <w:rsid w:val="00B5160C"/>
    <w:rsid w:val="00B51C35"/>
    <w:rsid w:val="00B51C81"/>
    <w:rsid w:val="00B52D66"/>
    <w:rsid w:val="00B5553B"/>
    <w:rsid w:val="00B617B5"/>
    <w:rsid w:val="00B677A0"/>
    <w:rsid w:val="00B72F6C"/>
    <w:rsid w:val="00B77C40"/>
    <w:rsid w:val="00B80AD4"/>
    <w:rsid w:val="00B851B8"/>
    <w:rsid w:val="00B85BC8"/>
    <w:rsid w:val="00B8704E"/>
    <w:rsid w:val="00B90AE5"/>
    <w:rsid w:val="00B9742F"/>
    <w:rsid w:val="00BA6455"/>
    <w:rsid w:val="00BB166D"/>
    <w:rsid w:val="00BB4AB2"/>
    <w:rsid w:val="00BC2C8A"/>
    <w:rsid w:val="00BC3DB5"/>
    <w:rsid w:val="00BC4F11"/>
    <w:rsid w:val="00BC61E4"/>
    <w:rsid w:val="00BD0BEB"/>
    <w:rsid w:val="00BD34C2"/>
    <w:rsid w:val="00BE3400"/>
    <w:rsid w:val="00BE43E3"/>
    <w:rsid w:val="00BE4886"/>
    <w:rsid w:val="00BE50D5"/>
    <w:rsid w:val="00BF3637"/>
    <w:rsid w:val="00BF515F"/>
    <w:rsid w:val="00BF5723"/>
    <w:rsid w:val="00BF788A"/>
    <w:rsid w:val="00C002CF"/>
    <w:rsid w:val="00C0040F"/>
    <w:rsid w:val="00C01030"/>
    <w:rsid w:val="00C035C1"/>
    <w:rsid w:val="00C042B9"/>
    <w:rsid w:val="00C04981"/>
    <w:rsid w:val="00C06853"/>
    <w:rsid w:val="00C174B6"/>
    <w:rsid w:val="00C17A63"/>
    <w:rsid w:val="00C20BBD"/>
    <w:rsid w:val="00C23646"/>
    <w:rsid w:val="00C24670"/>
    <w:rsid w:val="00C274B6"/>
    <w:rsid w:val="00C31D15"/>
    <w:rsid w:val="00C34A96"/>
    <w:rsid w:val="00C34C3A"/>
    <w:rsid w:val="00C4048C"/>
    <w:rsid w:val="00C40B8B"/>
    <w:rsid w:val="00C54A28"/>
    <w:rsid w:val="00C55507"/>
    <w:rsid w:val="00C6193F"/>
    <w:rsid w:val="00C63E3A"/>
    <w:rsid w:val="00C761E5"/>
    <w:rsid w:val="00C77E4A"/>
    <w:rsid w:val="00C9508A"/>
    <w:rsid w:val="00CA1428"/>
    <w:rsid w:val="00CA5503"/>
    <w:rsid w:val="00CA58F2"/>
    <w:rsid w:val="00CA5A28"/>
    <w:rsid w:val="00CA6813"/>
    <w:rsid w:val="00CA7436"/>
    <w:rsid w:val="00CB160F"/>
    <w:rsid w:val="00CB21B9"/>
    <w:rsid w:val="00CB36F8"/>
    <w:rsid w:val="00CB3AFD"/>
    <w:rsid w:val="00CB44F3"/>
    <w:rsid w:val="00CB522B"/>
    <w:rsid w:val="00CB5B60"/>
    <w:rsid w:val="00CB6D71"/>
    <w:rsid w:val="00CC1F23"/>
    <w:rsid w:val="00CC4952"/>
    <w:rsid w:val="00CC4A76"/>
    <w:rsid w:val="00CC4C3A"/>
    <w:rsid w:val="00CC5788"/>
    <w:rsid w:val="00CC7A37"/>
    <w:rsid w:val="00CD30FA"/>
    <w:rsid w:val="00CD6B49"/>
    <w:rsid w:val="00CE039C"/>
    <w:rsid w:val="00CE5D33"/>
    <w:rsid w:val="00CE744E"/>
    <w:rsid w:val="00CF06AB"/>
    <w:rsid w:val="00CF0E7C"/>
    <w:rsid w:val="00CF4402"/>
    <w:rsid w:val="00CF5466"/>
    <w:rsid w:val="00CF6125"/>
    <w:rsid w:val="00D0126A"/>
    <w:rsid w:val="00D071B4"/>
    <w:rsid w:val="00D1096F"/>
    <w:rsid w:val="00D114D6"/>
    <w:rsid w:val="00D14304"/>
    <w:rsid w:val="00D14E2A"/>
    <w:rsid w:val="00D200C4"/>
    <w:rsid w:val="00D20A70"/>
    <w:rsid w:val="00D21034"/>
    <w:rsid w:val="00D30F63"/>
    <w:rsid w:val="00D35A9D"/>
    <w:rsid w:val="00D43973"/>
    <w:rsid w:val="00D50F58"/>
    <w:rsid w:val="00D55C7C"/>
    <w:rsid w:val="00D661BC"/>
    <w:rsid w:val="00D70D30"/>
    <w:rsid w:val="00D7213A"/>
    <w:rsid w:val="00D72EE8"/>
    <w:rsid w:val="00D75B77"/>
    <w:rsid w:val="00D859EA"/>
    <w:rsid w:val="00D90F83"/>
    <w:rsid w:val="00D97AEF"/>
    <w:rsid w:val="00DA3478"/>
    <w:rsid w:val="00DA395E"/>
    <w:rsid w:val="00DA4DEC"/>
    <w:rsid w:val="00DA60B1"/>
    <w:rsid w:val="00DB591E"/>
    <w:rsid w:val="00DC254A"/>
    <w:rsid w:val="00DC42C6"/>
    <w:rsid w:val="00DC4806"/>
    <w:rsid w:val="00DC5FFE"/>
    <w:rsid w:val="00DC61FC"/>
    <w:rsid w:val="00DD7F42"/>
    <w:rsid w:val="00DE0EDD"/>
    <w:rsid w:val="00DE5AEB"/>
    <w:rsid w:val="00DE7F4A"/>
    <w:rsid w:val="00DF2EC6"/>
    <w:rsid w:val="00DF31DA"/>
    <w:rsid w:val="00DF3384"/>
    <w:rsid w:val="00DF5633"/>
    <w:rsid w:val="00DF6769"/>
    <w:rsid w:val="00DF73D9"/>
    <w:rsid w:val="00DF76ED"/>
    <w:rsid w:val="00E06291"/>
    <w:rsid w:val="00E13377"/>
    <w:rsid w:val="00E147DE"/>
    <w:rsid w:val="00E16C68"/>
    <w:rsid w:val="00E2312E"/>
    <w:rsid w:val="00E23AE4"/>
    <w:rsid w:val="00E2526B"/>
    <w:rsid w:val="00E253C2"/>
    <w:rsid w:val="00E27A86"/>
    <w:rsid w:val="00E34D35"/>
    <w:rsid w:val="00E35F42"/>
    <w:rsid w:val="00E36FC6"/>
    <w:rsid w:val="00E41CF1"/>
    <w:rsid w:val="00E42421"/>
    <w:rsid w:val="00E455D3"/>
    <w:rsid w:val="00E45EEB"/>
    <w:rsid w:val="00E5034A"/>
    <w:rsid w:val="00E512A3"/>
    <w:rsid w:val="00E53798"/>
    <w:rsid w:val="00E553CE"/>
    <w:rsid w:val="00E60DC7"/>
    <w:rsid w:val="00E74D38"/>
    <w:rsid w:val="00E82C29"/>
    <w:rsid w:val="00E876C1"/>
    <w:rsid w:val="00E90EDE"/>
    <w:rsid w:val="00EA0395"/>
    <w:rsid w:val="00EB224A"/>
    <w:rsid w:val="00EB247C"/>
    <w:rsid w:val="00EB6656"/>
    <w:rsid w:val="00EB7584"/>
    <w:rsid w:val="00EC1D02"/>
    <w:rsid w:val="00EC2444"/>
    <w:rsid w:val="00EC4199"/>
    <w:rsid w:val="00EC681F"/>
    <w:rsid w:val="00ED0F2D"/>
    <w:rsid w:val="00EE261B"/>
    <w:rsid w:val="00EE46E0"/>
    <w:rsid w:val="00EE59C9"/>
    <w:rsid w:val="00EF06F5"/>
    <w:rsid w:val="00EF0C38"/>
    <w:rsid w:val="00EF2664"/>
    <w:rsid w:val="00EF4410"/>
    <w:rsid w:val="00EF648E"/>
    <w:rsid w:val="00F05859"/>
    <w:rsid w:val="00F05BEA"/>
    <w:rsid w:val="00F106E7"/>
    <w:rsid w:val="00F13190"/>
    <w:rsid w:val="00F133BD"/>
    <w:rsid w:val="00F139B2"/>
    <w:rsid w:val="00F1725C"/>
    <w:rsid w:val="00F2047B"/>
    <w:rsid w:val="00F27B58"/>
    <w:rsid w:val="00F31678"/>
    <w:rsid w:val="00F35500"/>
    <w:rsid w:val="00F37B7F"/>
    <w:rsid w:val="00F420E5"/>
    <w:rsid w:val="00F43979"/>
    <w:rsid w:val="00F44BCF"/>
    <w:rsid w:val="00F46120"/>
    <w:rsid w:val="00F5730D"/>
    <w:rsid w:val="00F60A59"/>
    <w:rsid w:val="00F63520"/>
    <w:rsid w:val="00F66D53"/>
    <w:rsid w:val="00F71131"/>
    <w:rsid w:val="00F72F84"/>
    <w:rsid w:val="00F7353F"/>
    <w:rsid w:val="00F766DA"/>
    <w:rsid w:val="00F778AF"/>
    <w:rsid w:val="00F819EC"/>
    <w:rsid w:val="00F82164"/>
    <w:rsid w:val="00F824B7"/>
    <w:rsid w:val="00F83460"/>
    <w:rsid w:val="00F846D3"/>
    <w:rsid w:val="00F8485F"/>
    <w:rsid w:val="00F84C0F"/>
    <w:rsid w:val="00F85BDF"/>
    <w:rsid w:val="00F85E99"/>
    <w:rsid w:val="00F91785"/>
    <w:rsid w:val="00F95121"/>
    <w:rsid w:val="00FA4459"/>
    <w:rsid w:val="00FA5ACB"/>
    <w:rsid w:val="00FB2D08"/>
    <w:rsid w:val="00FB30B2"/>
    <w:rsid w:val="00FB35D7"/>
    <w:rsid w:val="00FB581E"/>
    <w:rsid w:val="00FC19BE"/>
    <w:rsid w:val="00FC4019"/>
    <w:rsid w:val="00FC4C3C"/>
    <w:rsid w:val="00FC649D"/>
    <w:rsid w:val="00FC73C3"/>
    <w:rsid w:val="00FD2FD3"/>
    <w:rsid w:val="00FD4A7C"/>
    <w:rsid w:val="00FE1751"/>
    <w:rsid w:val="00FE43F2"/>
    <w:rsid w:val="00FE6351"/>
    <w:rsid w:val="00FF3512"/>
    <w:rsid w:val="00FF3BE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2BAF5A9-A6B1-42C3-BA49-33D41F876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ZA" w:eastAsia="en-ZA"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347C"/>
  </w:style>
  <w:style w:type="paragraph" w:styleId="Heading1">
    <w:name w:val="heading 1"/>
    <w:basedOn w:val="Normal"/>
    <w:next w:val="Normal"/>
    <w:link w:val="Heading1Char"/>
    <w:uiPriority w:val="9"/>
    <w:qFormat/>
    <w:rsid w:val="00CB21B9"/>
    <w:pPr>
      <w:keepNext/>
      <w:keepLines/>
      <w:numPr>
        <w:numId w:val="1"/>
      </w:numPr>
      <w:spacing w:before="480" w:after="0"/>
      <w:outlineLvl w:val="0"/>
    </w:pPr>
    <w:rPr>
      <w:rFonts w:ascii="Trebuchet MS" w:eastAsiaTheme="majorEastAsia" w:hAnsi="Trebuchet MS" w:cstheme="majorBidi"/>
      <w:b/>
      <w:bCs/>
      <w:sz w:val="32"/>
      <w:szCs w:val="28"/>
    </w:rPr>
  </w:style>
  <w:style w:type="paragraph" w:styleId="Heading2">
    <w:name w:val="heading 2"/>
    <w:basedOn w:val="Normal"/>
    <w:next w:val="Normal"/>
    <w:link w:val="Heading2Char"/>
    <w:uiPriority w:val="9"/>
    <w:unhideWhenUsed/>
    <w:qFormat/>
    <w:rsid w:val="00CB21B9"/>
    <w:pPr>
      <w:keepNext/>
      <w:keepLines/>
      <w:numPr>
        <w:ilvl w:val="1"/>
        <w:numId w:val="1"/>
      </w:numPr>
      <w:spacing w:before="200" w:after="0"/>
      <w:outlineLvl w:val="1"/>
    </w:pPr>
    <w:rPr>
      <w:rFonts w:ascii="Trebuchet MS" w:eastAsiaTheme="majorEastAsia" w:hAnsi="Trebuchet MS" w:cstheme="majorBidi"/>
      <w:b/>
      <w:bCs/>
      <w:sz w:val="28"/>
      <w:szCs w:val="26"/>
    </w:rPr>
  </w:style>
  <w:style w:type="paragraph" w:styleId="Heading3">
    <w:name w:val="heading 3"/>
    <w:basedOn w:val="Normal"/>
    <w:next w:val="Normal"/>
    <w:link w:val="Heading3Char"/>
    <w:uiPriority w:val="9"/>
    <w:unhideWhenUsed/>
    <w:qFormat/>
    <w:rsid w:val="00CB21B9"/>
    <w:pPr>
      <w:keepNext/>
      <w:keepLines/>
      <w:numPr>
        <w:ilvl w:val="2"/>
        <w:numId w:val="1"/>
      </w:numPr>
      <w:spacing w:before="200" w:after="0"/>
      <w:outlineLvl w:val="2"/>
    </w:pPr>
    <w:rPr>
      <w:rFonts w:ascii="Trebuchet MS" w:eastAsiaTheme="majorEastAsia" w:hAnsi="Trebuchet MS" w:cstheme="majorBidi"/>
      <w:b/>
      <w:bCs/>
      <w:sz w:val="26"/>
    </w:rPr>
  </w:style>
  <w:style w:type="paragraph" w:styleId="Heading4">
    <w:name w:val="heading 4"/>
    <w:basedOn w:val="Normal"/>
    <w:next w:val="Normal"/>
    <w:link w:val="Heading4Char"/>
    <w:uiPriority w:val="9"/>
    <w:unhideWhenUsed/>
    <w:qFormat/>
    <w:rsid w:val="00BC61E4"/>
    <w:pPr>
      <w:keepNext/>
      <w:keepLines/>
      <w:spacing w:before="200" w:after="0"/>
      <w:outlineLvl w:val="3"/>
    </w:pPr>
    <w:rPr>
      <w:rFonts w:ascii="Trebuchet MS" w:eastAsiaTheme="majorEastAsia" w:hAnsi="Trebuchet MS" w:cstheme="majorBidi"/>
      <w:b/>
      <w:bCs/>
      <w:iCs/>
      <w:u w:val="single"/>
    </w:rPr>
  </w:style>
  <w:style w:type="paragraph" w:styleId="Heading5">
    <w:name w:val="heading 5"/>
    <w:basedOn w:val="Normal"/>
    <w:next w:val="Normal"/>
    <w:link w:val="Heading5Char"/>
    <w:uiPriority w:val="9"/>
    <w:unhideWhenUsed/>
    <w:qFormat/>
    <w:rsid w:val="00CB21B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B21B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B21B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B21B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B21B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B7874"/>
    <w:pPr>
      <w:spacing w:after="0" w:line="240" w:lineRule="auto"/>
    </w:pPr>
    <w:rPr>
      <w:lang w:val="en-US"/>
    </w:rPr>
  </w:style>
  <w:style w:type="character" w:customStyle="1" w:styleId="NoSpacingChar">
    <w:name w:val="No Spacing Char"/>
    <w:basedOn w:val="DefaultParagraphFont"/>
    <w:link w:val="NoSpacing"/>
    <w:uiPriority w:val="1"/>
    <w:rsid w:val="003B7874"/>
    <w:rPr>
      <w:rFonts w:eastAsiaTheme="minorEastAsia"/>
      <w:lang w:val="en-US"/>
    </w:rPr>
  </w:style>
  <w:style w:type="paragraph" w:styleId="BalloonText">
    <w:name w:val="Balloon Text"/>
    <w:basedOn w:val="Normal"/>
    <w:link w:val="BalloonTextChar"/>
    <w:uiPriority w:val="99"/>
    <w:semiHidden/>
    <w:unhideWhenUsed/>
    <w:rsid w:val="003B78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7874"/>
    <w:rPr>
      <w:rFonts w:ascii="Tahoma" w:hAnsi="Tahoma" w:cs="Tahoma"/>
      <w:sz w:val="16"/>
      <w:szCs w:val="16"/>
    </w:rPr>
  </w:style>
  <w:style w:type="paragraph" w:styleId="Header">
    <w:name w:val="header"/>
    <w:basedOn w:val="Normal"/>
    <w:link w:val="HeaderChar"/>
    <w:uiPriority w:val="99"/>
    <w:unhideWhenUsed/>
    <w:rsid w:val="00B90A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0AE5"/>
  </w:style>
  <w:style w:type="paragraph" w:styleId="Footer">
    <w:name w:val="footer"/>
    <w:basedOn w:val="Normal"/>
    <w:link w:val="FooterChar"/>
    <w:uiPriority w:val="99"/>
    <w:unhideWhenUsed/>
    <w:rsid w:val="00B90A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0AE5"/>
  </w:style>
  <w:style w:type="character" w:styleId="PlaceholderText">
    <w:name w:val="Placeholder Text"/>
    <w:basedOn w:val="DefaultParagraphFont"/>
    <w:uiPriority w:val="99"/>
    <w:semiHidden/>
    <w:rsid w:val="008E69A2"/>
    <w:rPr>
      <w:color w:val="808080"/>
    </w:rPr>
  </w:style>
  <w:style w:type="table" w:customStyle="1" w:styleId="LightShading1">
    <w:name w:val="Light Shading1"/>
    <w:basedOn w:val="TableNormal"/>
    <w:uiPriority w:val="60"/>
    <w:rsid w:val="002C6E3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1Char">
    <w:name w:val="Heading 1 Char"/>
    <w:basedOn w:val="DefaultParagraphFont"/>
    <w:link w:val="Heading1"/>
    <w:uiPriority w:val="9"/>
    <w:rsid w:val="00CB21B9"/>
    <w:rPr>
      <w:rFonts w:ascii="Trebuchet MS" w:eastAsiaTheme="majorEastAsia" w:hAnsi="Trebuchet MS" w:cstheme="majorBidi"/>
      <w:b/>
      <w:bCs/>
      <w:sz w:val="32"/>
      <w:szCs w:val="28"/>
    </w:rPr>
  </w:style>
  <w:style w:type="character" w:customStyle="1" w:styleId="Heading2Char">
    <w:name w:val="Heading 2 Char"/>
    <w:basedOn w:val="DefaultParagraphFont"/>
    <w:link w:val="Heading2"/>
    <w:uiPriority w:val="9"/>
    <w:rsid w:val="00CB21B9"/>
    <w:rPr>
      <w:rFonts w:ascii="Trebuchet MS" w:eastAsiaTheme="majorEastAsia" w:hAnsi="Trebuchet MS" w:cstheme="majorBidi"/>
      <w:b/>
      <w:bCs/>
      <w:sz w:val="28"/>
      <w:szCs w:val="26"/>
    </w:rPr>
  </w:style>
  <w:style w:type="character" w:customStyle="1" w:styleId="Heading3Char">
    <w:name w:val="Heading 3 Char"/>
    <w:basedOn w:val="DefaultParagraphFont"/>
    <w:link w:val="Heading3"/>
    <w:uiPriority w:val="9"/>
    <w:rsid w:val="00CB21B9"/>
    <w:rPr>
      <w:rFonts w:ascii="Trebuchet MS" w:eastAsiaTheme="majorEastAsia" w:hAnsi="Trebuchet MS" w:cstheme="majorBidi"/>
      <w:b/>
      <w:bCs/>
      <w:sz w:val="26"/>
    </w:rPr>
  </w:style>
  <w:style w:type="character" w:customStyle="1" w:styleId="Heading4Char">
    <w:name w:val="Heading 4 Char"/>
    <w:basedOn w:val="DefaultParagraphFont"/>
    <w:link w:val="Heading4"/>
    <w:uiPriority w:val="9"/>
    <w:rsid w:val="00CB21B9"/>
    <w:rPr>
      <w:rFonts w:ascii="Trebuchet MS" w:eastAsiaTheme="majorEastAsia" w:hAnsi="Trebuchet MS" w:cstheme="majorBidi"/>
      <w:b/>
      <w:bCs/>
      <w:iCs/>
      <w:u w:val="single"/>
    </w:rPr>
  </w:style>
  <w:style w:type="character" w:customStyle="1" w:styleId="Heading5Char">
    <w:name w:val="Heading 5 Char"/>
    <w:basedOn w:val="DefaultParagraphFont"/>
    <w:link w:val="Heading5"/>
    <w:uiPriority w:val="9"/>
    <w:rsid w:val="00CB21B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B21B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B21B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B21B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B21B9"/>
    <w:rPr>
      <w:rFonts w:asciiTheme="majorHAnsi" w:eastAsiaTheme="majorEastAsia" w:hAnsiTheme="majorHAnsi" w:cstheme="majorBidi"/>
      <w:i/>
      <w:iCs/>
      <w:color w:val="404040" w:themeColor="text1" w:themeTint="BF"/>
      <w:sz w:val="20"/>
      <w:szCs w:val="20"/>
    </w:rPr>
  </w:style>
  <w:style w:type="character" w:styleId="Emphasis">
    <w:name w:val="Emphasis"/>
    <w:basedOn w:val="DefaultParagraphFont"/>
    <w:uiPriority w:val="20"/>
    <w:qFormat/>
    <w:rsid w:val="003E1D59"/>
    <w:rPr>
      <w:i/>
      <w:iCs/>
    </w:rPr>
  </w:style>
  <w:style w:type="paragraph" w:styleId="TOCHeading">
    <w:name w:val="TOC Heading"/>
    <w:basedOn w:val="Heading1"/>
    <w:next w:val="Normal"/>
    <w:uiPriority w:val="39"/>
    <w:semiHidden/>
    <w:unhideWhenUsed/>
    <w:qFormat/>
    <w:rsid w:val="00A66224"/>
    <w:pPr>
      <w:numPr>
        <w:numId w:val="0"/>
      </w:numPr>
      <w:outlineLvl w:val="9"/>
    </w:pPr>
    <w:rPr>
      <w:rFonts w:asciiTheme="majorHAnsi" w:hAnsiTheme="majorHAnsi"/>
      <w:color w:val="365F91" w:themeColor="accent1" w:themeShade="BF"/>
      <w:sz w:val="28"/>
      <w:lang w:val="en-US"/>
    </w:rPr>
  </w:style>
  <w:style w:type="paragraph" w:styleId="TOC1">
    <w:name w:val="toc 1"/>
    <w:basedOn w:val="Normal"/>
    <w:next w:val="Normal"/>
    <w:autoRedefine/>
    <w:uiPriority w:val="39"/>
    <w:unhideWhenUsed/>
    <w:rsid w:val="00A66224"/>
    <w:pPr>
      <w:spacing w:after="100"/>
    </w:pPr>
  </w:style>
  <w:style w:type="paragraph" w:styleId="TOC2">
    <w:name w:val="toc 2"/>
    <w:basedOn w:val="Normal"/>
    <w:next w:val="Normal"/>
    <w:autoRedefine/>
    <w:uiPriority w:val="39"/>
    <w:unhideWhenUsed/>
    <w:rsid w:val="00A66224"/>
    <w:pPr>
      <w:spacing w:after="100"/>
      <w:ind w:left="220"/>
    </w:pPr>
  </w:style>
  <w:style w:type="paragraph" w:styleId="TOC3">
    <w:name w:val="toc 3"/>
    <w:basedOn w:val="Normal"/>
    <w:next w:val="Normal"/>
    <w:autoRedefine/>
    <w:uiPriority w:val="39"/>
    <w:unhideWhenUsed/>
    <w:rsid w:val="00A66224"/>
    <w:pPr>
      <w:spacing w:after="100"/>
      <w:ind w:left="440"/>
    </w:pPr>
  </w:style>
  <w:style w:type="character" w:styleId="Hyperlink">
    <w:name w:val="Hyperlink"/>
    <w:basedOn w:val="DefaultParagraphFont"/>
    <w:uiPriority w:val="99"/>
    <w:unhideWhenUsed/>
    <w:rsid w:val="00A66224"/>
    <w:rPr>
      <w:color w:val="0000FF" w:themeColor="hyperlink"/>
      <w:u w:val="single"/>
    </w:rPr>
  </w:style>
  <w:style w:type="table" w:styleId="TableGrid">
    <w:name w:val="Table Grid"/>
    <w:basedOn w:val="TableNormal"/>
    <w:uiPriority w:val="59"/>
    <w:rsid w:val="002923B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572CA0"/>
    <w:pPr>
      <w:ind w:left="720"/>
      <w:contextualSpacing/>
    </w:pPr>
  </w:style>
  <w:style w:type="paragraph" w:styleId="FootnoteText">
    <w:name w:val="footnote text"/>
    <w:basedOn w:val="Normal"/>
    <w:link w:val="FootnoteTextChar"/>
    <w:uiPriority w:val="99"/>
    <w:semiHidden/>
    <w:unhideWhenUsed/>
    <w:rsid w:val="009553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553F5"/>
    <w:rPr>
      <w:sz w:val="20"/>
      <w:szCs w:val="20"/>
    </w:rPr>
  </w:style>
  <w:style w:type="character" w:styleId="FootnoteReference">
    <w:name w:val="footnote reference"/>
    <w:basedOn w:val="DefaultParagraphFont"/>
    <w:uiPriority w:val="99"/>
    <w:semiHidden/>
    <w:unhideWhenUsed/>
    <w:rsid w:val="009553F5"/>
    <w:rPr>
      <w:vertAlign w:val="superscript"/>
    </w:rPr>
  </w:style>
  <w:style w:type="character" w:styleId="CommentReference">
    <w:name w:val="annotation reference"/>
    <w:basedOn w:val="DefaultParagraphFont"/>
    <w:uiPriority w:val="99"/>
    <w:semiHidden/>
    <w:unhideWhenUsed/>
    <w:rsid w:val="008C1067"/>
    <w:rPr>
      <w:sz w:val="16"/>
      <w:szCs w:val="16"/>
    </w:rPr>
  </w:style>
  <w:style w:type="paragraph" w:styleId="CommentText">
    <w:name w:val="annotation text"/>
    <w:basedOn w:val="Normal"/>
    <w:link w:val="CommentTextChar"/>
    <w:uiPriority w:val="99"/>
    <w:semiHidden/>
    <w:unhideWhenUsed/>
    <w:rsid w:val="008C1067"/>
    <w:pPr>
      <w:spacing w:line="240" w:lineRule="auto"/>
    </w:pPr>
    <w:rPr>
      <w:sz w:val="20"/>
      <w:szCs w:val="20"/>
    </w:rPr>
  </w:style>
  <w:style w:type="character" w:customStyle="1" w:styleId="CommentTextChar">
    <w:name w:val="Comment Text Char"/>
    <w:basedOn w:val="DefaultParagraphFont"/>
    <w:link w:val="CommentText"/>
    <w:uiPriority w:val="99"/>
    <w:semiHidden/>
    <w:rsid w:val="008C1067"/>
    <w:rPr>
      <w:sz w:val="20"/>
      <w:szCs w:val="20"/>
    </w:rPr>
  </w:style>
  <w:style w:type="paragraph" w:styleId="CommentSubject">
    <w:name w:val="annotation subject"/>
    <w:basedOn w:val="CommentText"/>
    <w:next w:val="CommentText"/>
    <w:link w:val="CommentSubjectChar"/>
    <w:uiPriority w:val="99"/>
    <w:semiHidden/>
    <w:unhideWhenUsed/>
    <w:rsid w:val="008C1067"/>
    <w:rPr>
      <w:b/>
      <w:bCs/>
    </w:rPr>
  </w:style>
  <w:style w:type="character" w:customStyle="1" w:styleId="CommentSubjectChar">
    <w:name w:val="Comment Subject Char"/>
    <w:basedOn w:val="CommentTextChar"/>
    <w:link w:val="CommentSubject"/>
    <w:uiPriority w:val="99"/>
    <w:semiHidden/>
    <w:rsid w:val="008C1067"/>
    <w:rPr>
      <w:b/>
      <w:bCs/>
      <w:sz w:val="20"/>
      <w:szCs w:val="20"/>
    </w:rPr>
  </w:style>
  <w:style w:type="table" w:customStyle="1" w:styleId="LightShading2">
    <w:name w:val="Light Shading2"/>
    <w:basedOn w:val="TableNormal"/>
    <w:uiPriority w:val="60"/>
    <w:rsid w:val="00302EA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Revision">
    <w:name w:val="Revision"/>
    <w:hidden/>
    <w:uiPriority w:val="99"/>
    <w:semiHidden/>
    <w:rsid w:val="00B17E5D"/>
    <w:pPr>
      <w:spacing w:after="0" w:line="240" w:lineRule="auto"/>
    </w:pPr>
  </w:style>
  <w:style w:type="paragraph" w:customStyle="1" w:styleId="para">
    <w:name w:val="para"/>
    <w:basedOn w:val="Normal"/>
    <w:rsid w:val="0075591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55919"/>
  </w:style>
  <w:style w:type="table" w:customStyle="1" w:styleId="LightShading3">
    <w:name w:val="Light Shading3"/>
    <w:basedOn w:val="TableNormal"/>
    <w:uiPriority w:val="60"/>
    <w:rsid w:val="00276A4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LetterMultipleL1">
    <w:name w:val="LetterMultipleL1"/>
    <w:basedOn w:val="Normal"/>
    <w:uiPriority w:val="99"/>
    <w:rsid w:val="00CC4C3A"/>
    <w:pPr>
      <w:numPr>
        <w:numId w:val="2"/>
      </w:numPr>
      <w:spacing w:after="240" w:line="312" w:lineRule="auto"/>
      <w:jc w:val="both"/>
    </w:pPr>
    <w:rPr>
      <w:rFonts w:ascii="Univers" w:eastAsia="Times New Roman" w:hAnsi="Univers" w:cs="Times New Roman"/>
      <w:sz w:val="24"/>
      <w:szCs w:val="24"/>
      <w:lang w:val="en-GB"/>
    </w:rPr>
  </w:style>
  <w:style w:type="paragraph" w:customStyle="1" w:styleId="LetterMultipleL2">
    <w:name w:val="LetterMultipleL2"/>
    <w:basedOn w:val="Normal"/>
    <w:uiPriority w:val="99"/>
    <w:rsid w:val="00CC4C3A"/>
    <w:pPr>
      <w:numPr>
        <w:ilvl w:val="1"/>
        <w:numId w:val="2"/>
      </w:numPr>
      <w:spacing w:after="240" w:line="312" w:lineRule="auto"/>
      <w:jc w:val="both"/>
    </w:pPr>
    <w:rPr>
      <w:rFonts w:ascii="Univers" w:eastAsia="Times New Roman" w:hAnsi="Univers" w:cs="Times New Roman"/>
      <w:sz w:val="24"/>
      <w:szCs w:val="24"/>
      <w:lang w:val="en-GB"/>
    </w:rPr>
  </w:style>
  <w:style w:type="paragraph" w:customStyle="1" w:styleId="LetterMultipleL3">
    <w:name w:val="LetterMultipleL3"/>
    <w:basedOn w:val="Normal"/>
    <w:uiPriority w:val="99"/>
    <w:rsid w:val="00CC4C3A"/>
    <w:pPr>
      <w:numPr>
        <w:ilvl w:val="2"/>
        <w:numId w:val="2"/>
      </w:numPr>
      <w:spacing w:after="240" w:line="312" w:lineRule="auto"/>
      <w:jc w:val="both"/>
    </w:pPr>
    <w:rPr>
      <w:rFonts w:ascii="Univers" w:eastAsia="Times New Roman" w:hAnsi="Univers" w:cs="Times New Roman"/>
      <w:sz w:val="24"/>
      <w:szCs w:val="24"/>
      <w:lang w:val="en-GB"/>
    </w:rPr>
  </w:style>
  <w:style w:type="paragraph" w:customStyle="1" w:styleId="LetterMultipleL4">
    <w:name w:val="LetterMultipleL4"/>
    <w:basedOn w:val="Normal"/>
    <w:uiPriority w:val="99"/>
    <w:rsid w:val="00CC4C3A"/>
    <w:pPr>
      <w:numPr>
        <w:ilvl w:val="3"/>
        <w:numId w:val="2"/>
      </w:numPr>
      <w:spacing w:after="240" w:line="312" w:lineRule="auto"/>
      <w:jc w:val="both"/>
    </w:pPr>
    <w:rPr>
      <w:rFonts w:ascii="Univers" w:eastAsia="Times New Roman" w:hAnsi="Univers" w:cs="Times New Roman"/>
      <w:sz w:val="24"/>
      <w:szCs w:val="24"/>
      <w:lang w:val="en-GB"/>
    </w:rPr>
  </w:style>
  <w:style w:type="paragraph" w:customStyle="1" w:styleId="LetterMultipleL5">
    <w:name w:val="LetterMultipleL5"/>
    <w:basedOn w:val="Normal"/>
    <w:uiPriority w:val="99"/>
    <w:rsid w:val="00CC4C3A"/>
    <w:pPr>
      <w:numPr>
        <w:ilvl w:val="4"/>
        <w:numId w:val="2"/>
      </w:numPr>
      <w:spacing w:after="240" w:line="312" w:lineRule="auto"/>
      <w:jc w:val="both"/>
    </w:pPr>
    <w:rPr>
      <w:rFonts w:ascii="Univers" w:eastAsia="Times New Roman" w:hAnsi="Univers" w:cs="Times New Roman"/>
      <w:sz w:val="24"/>
      <w:szCs w:val="24"/>
      <w:lang w:val="en-GB"/>
    </w:rPr>
  </w:style>
  <w:style w:type="paragraph" w:customStyle="1" w:styleId="LetterMultipleL6">
    <w:name w:val="LetterMultipleL6"/>
    <w:basedOn w:val="Normal"/>
    <w:uiPriority w:val="99"/>
    <w:rsid w:val="00CC4C3A"/>
    <w:pPr>
      <w:numPr>
        <w:ilvl w:val="5"/>
        <w:numId w:val="2"/>
      </w:numPr>
      <w:spacing w:after="240" w:line="312" w:lineRule="auto"/>
      <w:jc w:val="both"/>
    </w:pPr>
    <w:rPr>
      <w:rFonts w:ascii="Univers" w:eastAsia="Times New Roman" w:hAnsi="Univers" w:cs="Times New Roman"/>
      <w:sz w:val="24"/>
      <w:szCs w:val="24"/>
      <w:lang w:val="en-GB"/>
    </w:rPr>
  </w:style>
  <w:style w:type="character" w:customStyle="1" w:styleId="apple-style-span">
    <w:name w:val="apple-style-span"/>
    <w:basedOn w:val="DefaultParagraphFont"/>
    <w:rsid w:val="00173515"/>
  </w:style>
  <w:style w:type="paragraph" w:styleId="NormalWeb">
    <w:name w:val="Normal (Web)"/>
    <w:basedOn w:val="Normal"/>
    <w:uiPriority w:val="99"/>
    <w:semiHidden/>
    <w:rsid w:val="00173515"/>
    <w:pPr>
      <w:spacing w:before="100" w:beforeAutospacing="1" w:after="100" w:afterAutospacing="1" w:line="240" w:lineRule="auto"/>
    </w:pPr>
    <w:rPr>
      <w:rFonts w:ascii="Arial Unicode MS" w:eastAsia="Arial Unicode MS" w:hAnsi="Arial Unicode MS" w:cs="Arial Unicode MS"/>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3364343">
      <w:bodyDiv w:val="1"/>
      <w:marLeft w:val="0"/>
      <w:marRight w:val="0"/>
      <w:marTop w:val="0"/>
      <w:marBottom w:val="0"/>
      <w:divBdr>
        <w:top w:val="none" w:sz="0" w:space="0" w:color="auto"/>
        <w:left w:val="none" w:sz="0" w:space="0" w:color="auto"/>
        <w:bottom w:val="none" w:sz="0" w:space="0" w:color="auto"/>
        <w:right w:val="none" w:sz="0" w:space="0" w:color="auto"/>
      </w:divBdr>
    </w:div>
    <w:div w:id="316810473">
      <w:bodyDiv w:val="1"/>
      <w:marLeft w:val="0"/>
      <w:marRight w:val="0"/>
      <w:marTop w:val="0"/>
      <w:marBottom w:val="0"/>
      <w:divBdr>
        <w:top w:val="none" w:sz="0" w:space="0" w:color="auto"/>
        <w:left w:val="none" w:sz="0" w:space="0" w:color="auto"/>
        <w:bottom w:val="none" w:sz="0" w:space="0" w:color="auto"/>
        <w:right w:val="none" w:sz="0" w:space="0" w:color="auto"/>
      </w:divBdr>
    </w:div>
    <w:div w:id="638191084">
      <w:bodyDiv w:val="1"/>
      <w:marLeft w:val="0"/>
      <w:marRight w:val="0"/>
      <w:marTop w:val="0"/>
      <w:marBottom w:val="0"/>
      <w:divBdr>
        <w:top w:val="none" w:sz="0" w:space="0" w:color="auto"/>
        <w:left w:val="none" w:sz="0" w:space="0" w:color="auto"/>
        <w:bottom w:val="none" w:sz="0" w:space="0" w:color="auto"/>
        <w:right w:val="none" w:sz="0" w:space="0" w:color="auto"/>
      </w:divBdr>
    </w:div>
    <w:div w:id="659773337">
      <w:bodyDiv w:val="1"/>
      <w:marLeft w:val="0"/>
      <w:marRight w:val="0"/>
      <w:marTop w:val="0"/>
      <w:marBottom w:val="0"/>
      <w:divBdr>
        <w:top w:val="none" w:sz="0" w:space="0" w:color="auto"/>
        <w:left w:val="none" w:sz="0" w:space="0" w:color="auto"/>
        <w:bottom w:val="none" w:sz="0" w:space="0" w:color="auto"/>
        <w:right w:val="none" w:sz="0" w:space="0" w:color="auto"/>
      </w:divBdr>
    </w:div>
    <w:div w:id="790978176">
      <w:bodyDiv w:val="1"/>
      <w:marLeft w:val="0"/>
      <w:marRight w:val="0"/>
      <w:marTop w:val="0"/>
      <w:marBottom w:val="0"/>
      <w:divBdr>
        <w:top w:val="none" w:sz="0" w:space="0" w:color="auto"/>
        <w:left w:val="none" w:sz="0" w:space="0" w:color="auto"/>
        <w:bottom w:val="none" w:sz="0" w:space="0" w:color="auto"/>
        <w:right w:val="none" w:sz="0" w:space="0" w:color="auto"/>
      </w:divBdr>
    </w:div>
    <w:div w:id="1069034459">
      <w:bodyDiv w:val="1"/>
      <w:marLeft w:val="0"/>
      <w:marRight w:val="0"/>
      <w:marTop w:val="0"/>
      <w:marBottom w:val="0"/>
      <w:divBdr>
        <w:top w:val="none" w:sz="0" w:space="0" w:color="auto"/>
        <w:left w:val="none" w:sz="0" w:space="0" w:color="auto"/>
        <w:bottom w:val="none" w:sz="0" w:space="0" w:color="auto"/>
        <w:right w:val="none" w:sz="0" w:space="0" w:color="auto"/>
      </w:divBdr>
      <w:divsChild>
        <w:div w:id="1003631541">
          <w:marLeft w:val="0"/>
          <w:marRight w:val="0"/>
          <w:marTop w:val="0"/>
          <w:marBottom w:val="0"/>
          <w:divBdr>
            <w:top w:val="none" w:sz="0" w:space="0" w:color="auto"/>
            <w:left w:val="none" w:sz="0" w:space="0" w:color="auto"/>
            <w:bottom w:val="none" w:sz="0" w:space="0" w:color="auto"/>
            <w:right w:val="none" w:sz="0" w:space="0" w:color="auto"/>
          </w:divBdr>
          <w:divsChild>
            <w:div w:id="2027709892">
              <w:marLeft w:val="0"/>
              <w:marRight w:val="0"/>
              <w:marTop w:val="0"/>
              <w:marBottom w:val="0"/>
              <w:divBdr>
                <w:top w:val="none" w:sz="0" w:space="0" w:color="auto"/>
                <w:left w:val="none" w:sz="0" w:space="0" w:color="auto"/>
                <w:bottom w:val="none" w:sz="0" w:space="0" w:color="auto"/>
                <w:right w:val="none" w:sz="0" w:space="0" w:color="auto"/>
              </w:divBdr>
              <w:divsChild>
                <w:div w:id="1422799502">
                  <w:marLeft w:val="4200"/>
                  <w:marRight w:val="0"/>
                  <w:marTop w:val="0"/>
                  <w:marBottom w:val="0"/>
                  <w:divBdr>
                    <w:top w:val="none" w:sz="0" w:space="0" w:color="auto"/>
                    <w:left w:val="none" w:sz="0" w:space="0" w:color="auto"/>
                    <w:bottom w:val="none" w:sz="0" w:space="0" w:color="auto"/>
                    <w:right w:val="none" w:sz="0" w:space="0" w:color="auto"/>
                  </w:divBdr>
                  <w:divsChild>
                    <w:div w:id="1589074445">
                      <w:marLeft w:val="0"/>
                      <w:marRight w:val="0"/>
                      <w:marTop w:val="0"/>
                      <w:marBottom w:val="0"/>
                      <w:divBdr>
                        <w:top w:val="none" w:sz="0" w:space="0" w:color="auto"/>
                        <w:left w:val="none" w:sz="0" w:space="0" w:color="auto"/>
                        <w:bottom w:val="none" w:sz="0" w:space="0" w:color="auto"/>
                        <w:right w:val="none" w:sz="0" w:space="0" w:color="auto"/>
                      </w:divBdr>
                      <w:divsChild>
                        <w:div w:id="1538666715">
                          <w:marLeft w:val="0"/>
                          <w:marRight w:val="0"/>
                          <w:marTop w:val="0"/>
                          <w:marBottom w:val="0"/>
                          <w:divBdr>
                            <w:top w:val="none" w:sz="0" w:space="0" w:color="auto"/>
                            <w:left w:val="none" w:sz="0" w:space="0" w:color="auto"/>
                            <w:bottom w:val="none" w:sz="0" w:space="0" w:color="auto"/>
                            <w:right w:val="none" w:sz="0" w:space="0" w:color="auto"/>
                          </w:divBdr>
                          <w:divsChild>
                            <w:div w:id="184254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4111087">
      <w:bodyDiv w:val="1"/>
      <w:marLeft w:val="0"/>
      <w:marRight w:val="0"/>
      <w:marTop w:val="0"/>
      <w:marBottom w:val="0"/>
      <w:divBdr>
        <w:top w:val="none" w:sz="0" w:space="0" w:color="auto"/>
        <w:left w:val="none" w:sz="0" w:space="0" w:color="auto"/>
        <w:bottom w:val="none" w:sz="0" w:space="0" w:color="auto"/>
        <w:right w:val="none" w:sz="0" w:space="0" w:color="auto"/>
      </w:divBdr>
    </w:div>
    <w:div w:id="1141465777">
      <w:bodyDiv w:val="1"/>
      <w:marLeft w:val="0"/>
      <w:marRight w:val="0"/>
      <w:marTop w:val="0"/>
      <w:marBottom w:val="0"/>
      <w:divBdr>
        <w:top w:val="none" w:sz="0" w:space="0" w:color="auto"/>
        <w:left w:val="none" w:sz="0" w:space="0" w:color="auto"/>
        <w:bottom w:val="none" w:sz="0" w:space="0" w:color="auto"/>
        <w:right w:val="none" w:sz="0" w:space="0" w:color="auto"/>
      </w:divBdr>
    </w:div>
    <w:div w:id="1552379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8.xml"/><Relationship Id="rId26" Type="http://schemas.openxmlformats.org/officeDocument/2006/relationships/hyperlink" Target="https://accessapp.ecobank.group/Citrix/XenApp/auth/login.aspx" TargetMode="External"/><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header" Target="header12.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image" Target="media/image5.png"/><Relationship Id="rId33"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footer" Target="footer4.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header" Target="header10.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eader" Target="header9.xm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hyperlink" Target="https://drive.google.com/folderview?id=0B26sgINd3DXLZnZDekh4SlpvQkk&amp;usp=sharing"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footer" Target="footer5.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_work\_veneka\___templates\professional%20documents\Veneka%20Profession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_veneka">
      <a:majorFont>
        <a:latin typeface="Trebuchet MS"/>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6FB751-0595-4B31-986E-046C332250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Veneka Professional.dotx</Template>
  <TotalTime>313</TotalTime>
  <Pages>14</Pages>
  <Words>2131</Words>
  <Characters>12153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Indigo Instant Issuing – Group</vt:lpstr>
    </vt:vector>
  </TitlesOfParts>
  <Company>HP</Company>
  <LinksUpToDate>false</LinksUpToDate>
  <CharactersWithSpaces>14256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Indigo Instant Issuing – Group</dc:title>
  <dc:subject>Internal Technical Doc</dc:subject>
  <dc:creator>Fortunate Togarepi</dc:creator>
  <cp:lastModifiedBy>Selebalo Setenane</cp:lastModifiedBy>
  <cp:revision>10</cp:revision>
  <cp:lastPrinted>2013-07-10T12:03:00Z</cp:lastPrinted>
  <dcterms:created xsi:type="dcterms:W3CDTF">2014-07-25T17:25:00Z</dcterms:created>
  <dcterms:modified xsi:type="dcterms:W3CDTF">2014-07-26T15:31:00Z</dcterms:modified>
</cp:coreProperties>
</file>